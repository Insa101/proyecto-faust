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9B623" w14:textId="77777777" w:rsidR="00457BF7" w:rsidRPr="008A031D" w:rsidRDefault="00D17B42" w:rsidP="006003B8">
      <w:pPr>
        <w:pStyle w:val="MDNmeroMd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D62CA93" wp14:editId="02026CE8">
                <wp:simplePos x="0" y="0"/>
                <wp:positionH relativeFrom="page">
                  <wp:posOffset>540385</wp:posOffset>
                </wp:positionH>
                <wp:positionV relativeFrom="page">
                  <wp:posOffset>7830820</wp:posOffset>
                </wp:positionV>
                <wp:extent cx="5400040" cy="1979930"/>
                <wp:effectExtent l="0" t="0" r="0" b="0"/>
                <wp:wrapNone/>
                <wp:docPr id="15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97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8517CC" w14:textId="18570B4A" w:rsidR="00552E10" w:rsidRDefault="00552E10" w:rsidP="009731AA">
                            <w:pPr>
                              <w:pStyle w:val="MDNombreUnidad"/>
                            </w:pPr>
                            <w:r>
                              <w:t xml:space="preserve">Base de datos: </w:t>
                            </w:r>
                            <w:r w:rsidR="0067426E">
                              <w:t>Videoclub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62CA93" id="_x0000_t202" coordsize="21600,21600" o:spt="202" path="m,l,21600r21600,l21600,xe">
                <v:stroke joinstyle="miter"/>
                <v:path gradientshapeok="t" o:connecttype="rect"/>
              </v:shapetype>
              <v:shape id="Text Box 104" o:spid="_x0000_s1026" type="#_x0000_t202" style="position:absolute;left:0;text-align:left;margin-left:42.55pt;margin-top:616.6pt;width:425.2pt;height:155.9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" filled="f" stroked="f">
                <v:textbox>
                  <w:txbxContent>
                    <w:p w14:paraId="528517CC" w14:textId="18570B4A" w:rsidR="00552E10" w:rsidRDefault="00552E10" w:rsidP="009731AA">
                      <w:pPr>
                        <w:pStyle w:val="MDNombreUnidad"/>
                      </w:pPr>
                      <w:r>
                        <w:t xml:space="preserve">Base de datos: </w:t>
                      </w:r>
                      <w:r w:rsidR="0067426E">
                        <w:t>Videoclub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18AB5E" wp14:editId="7772F9A2">
                <wp:simplePos x="0" y="0"/>
                <wp:positionH relativeFrom="page">
                  <wp:posOffset>252095</wp:posOffset>
                </wp:positionH>
                <wp:positionV relativeFrom="page">
                  <wp:posOffset>8374380</wp:posOffset>
                </wp:positionV>
                <wp:extent cx="108585" cy="1047750"/>
                <wp:effectExtent l="0" t="0" r="0" b="0"/>
                <wp:wrapNone/>
                <wp:docPr id="14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142D7" w14:textId="77777777" w:rsidR="00552E10" w:rsidRPr="00443596" w:rsidRDefault="007B06EF" w:rsidP="006003B8">
                            <w:pPr>
                              <w:pStyle w:val="MDCdigoUnidad"/>
                            </w:pPr>
                            <w:fldSimple w:instr=" FILENAME  \* Upper  \* MERGEFORMAT ">
                              <w:r w:rsidR="00552E10" w:rsidRPr="00D17B42">
                                <w:t>DOCUMENTO2</w:t>
                              </w:r>
                            </w:fldSimple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8AB5E" id="Text Box 98" o:spid="_x0000_s1027" type="#_x0000_t202" style="position:absolute;left:0;text-align:left;margin-left:19.85pt;margin-top:659.4pt;width:8.55pt;height:82.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" filled="f" stroked="f">
                <v:textbox style="layout-flow:vertical;mso-layout-flow-alt:bottom-to-top" inset="0,0,0,0">
                  <w:txbxContent>
                    <w:p w14:paraId="21F142D7" w14:textId="77777777" w:rsidR="00552E10" w:rsidRPr="00443596" w:rsidRDefault="007B06EF" w:rsidP="006003B8">
                      <w:pPr>
                        <w:pStyle w:val="MDCdigoUnidad"/>
                      </w:pPr>
                      <w:fldSimple w:instr=" FILENAME  \* Upper  \* MERGEFORMAT ">
                        <w:r w:rsidR="00552E10" w:rsidRPr="00D17B42">
                          <w:t>DOCUMENTO2</w:t>
                        </w:r>
                      </w:fldSimple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A031D">
        <w:t xml:space="preserve"> </w:t>
      </w:r>
      <w:r w:rsidRPr="008A031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0DFAD72" wp14:editId="700DAFF9">
                <wp:simplePos x="0" y="0"/>
                <wp:positionH relativeFrom="page">
                  <wp:posOffset>252095</wp:posOffset>
                </wp:positionH>
                <wp:positionV relativeFrom="page">
                  <wp:posOffset>1260475</wp:posOffset>
                </wp:positionV>
                <wp:extent cx="108585" cy="1047750"/>
                <wp:effectExtent l="0" t="0" r="0" b="0"/>
                <wp:wrapNone/>
                <wp:docPr id="13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F33180" w14:textId="77777777" w:rsidR="00552E10" w:rsidRPr="00677AEC" w:rsidRDefault="007B06EF" w:rsidP="006003B8">
                            <w:pPr>
                              <w:pStyle w:val="MDCdigoPlantilla"/>
                            </w:pPr>
                            <w:fldSimple w:instr=" TEMPLATE   \* MERGEFORMAT ">
                              <w:r w:rsidR="00552E10">
                                <w:t>MD.PlantillaTexto(05)Esp.dot</w:t>
                              </w:r>
                            </w:fldSimple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FAD72" id="Text Box 88" o:spid="_x0000_s1028" type="#_x0000_t202" style="position:absolute;left:0;text-align:left;margin-left:19.85pt;margin-top:99.25pt;width:8.55pt;height:82.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" filled="f" stroked="f">
                <v:textbox style="layout-flow:vertical;mso-layout-flow-alt:bottom-to-top" inset="0,0,0,0">
                  <w:txbxContent>
                    <w:p w14:paraId="27F33180" w14:textId="77777777" w:rsidR="00552E10" w:rsidRPr="00677AEC" w:rsidRDefault="007B06EF" w:rsidP="006003B8">
                      <w:pPr>
                        <w:pStyle w:val="MDCdigoPlantilla"/>
                      </w:pPr>
                      <w:fldSimple w:instr=" TEMPLATE   \* MERGEFORMAT ">
                        <w:r w:rsidR="00552E10">
                          <w:t>MD.PlantillaTexto(05)Esp.dot</w:t>
                        </w:r>
                      </w:fldSimple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2D507A" w14:textId="77777777" w:rsidR="00CE64A6" w:rsidRPr="008A031D" w:rsidRDefault="00CE64A6" w:rsidP="006003B8">
      <w:pPr>
        <w:pStyle w:val="MDNombreMdulo"/>
      </w:pPr>
    </w:p>
    <w:p w14:paraId="19BB3669" w14:textId="6EA03DEF" w:rsidR="00677AEC" w:rsidRDefault="00D17B42" w:rsidP="00BF102E">
      <w:pPr>
        <w:pStyle w:val="MDTextoNormal"/>
        <w:numPr>
          <w:ilvl w:val="0"/>
          <w:numId w:val="0"/>
        </w:numPr>
        <w:sectPr w:rsidR="00677AEC" w:rsidSect="00330CEE">
          <w:headerReference w:type="even" r:id="rId8"/>
          <w:headerReference w:type="default" r:id="rId9"/>
          <w:footerReference w:type="even" r:id="rId10"/>
          <w:type w:val="oddPage"/>
          <w:pgSz w:w="11906" w:h="16838" w:code="9"/>
          <w:pgMar w:top="1985" w:right="1701" w:bottom="1985" w:left="2268" w:header="851" w:footer="624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824E130" wp14:editId="19DFC07D">
                <wp:simplePos x="0" y="0"/>
                <wp:positionH relativeFrom="page">
                  <wp:posOffset>180975</wp:posOffset>
                </wp:positionH>
                <wp:positionV relativeFrom="page">
                  <wp:posOffset>7223125</wp:posOffset>
                </wp:positionV>
                <wp:extent cx="1544955" cy="445770"/>
                <wp:effectExtent l="0" t="0" r="0" b="0"/>
                <wp:wrapNone/>
                <wp:docPr id="12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955" cy="445770"/>
                        </a:xfrm>
                        <a:prstGeom prst="rect">
                          <a:avLst/>
                        </a:prstGeom>
                        <a:noFill/>
                        <a:ln w="31750" cmpd="sng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B2FAF71" w14:textId="77777777" w:rsidR="00552E10" w:rsidRDefault="00552E10" w:rsidP="00D17B42">
                            <w:pPr>
                              <w:pStyle w:val="MDNmeroUnidad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97200" rIns="144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4E130" id="Text Box 103" o:spid="_x0000_s1029" type="#_x0000_t202" style="position:absolute;left:0;text-align:left;margin-left:14.25pt;margin-top:568.75pt;width:121.65pt;height:35.1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" filled="f" stroked="f" strokeweight="2.5pt">
                <v:textbox inset="0,2.7mm,4mm,0">
                  <w:txbxContent>
                    <w:p w14:paraId="3B2FAF71" w14:textId="77777777" w:rsidR="00552E10" w:rsidRDefault="00552E10" w:rsidP="00D17B42">
                      <w:pPr>
                        <w:pStyle w:val="MDNmeroUnidad"/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4275CE" w14:textId="75843A28" w:rsidR="0067426E" w:rsidRDefault="0067426E" w:rsidP="00441C53">
      <w:pPr>
        <w:pStyle w:val="MDTitulo2"/>
      </w:pPr>
      <w:r>
        <w:lastRenderedPageBreak/>
        <w:t>Ejercicio</w:t>
      </w:r>
    </w:p>
    <w:p w14:paraId="6CB810A8" w14:textId="28869380" w:rsidR="0067426E" w:rsidRDefault="0067426E" w:rsidP="0067426E">
      <w:pPr>
        <w:pStyle w:val="MDTextoNormal"/>
      </w:pPr>
      <w:r>
        <w:t>Un videoclub está interesado en informatizar sus datos y para ello nos ha solicitado que le realicemos un modelo de bases de datos completo.</w:t>
      </w:r>
    </w:p>
    <w:p w14:paraId="4DD54FF2" w14:textId="13AE45F7" w:rsidR="0067426E" w:rsidRDefault="00B17457" w:rsidP="00B17457">
      <w:pPr>
        <w:pStyle w:val="MDTextoNormal"/>
      </w:pPr>
      <w:r>
        <w:t>Al dueño del videoclub le interesa que registremos la siguiente información:</w:t>
      </w:r>
    </w:p>
    <w:p w14:paraId="16726B2E" w14:textId="2ECE9B87" w:rsidR="0067426E" w:rsidRDefault="00B17457" w:rsidP="0067426E">
      <w:pPr>
        <w:pStyle w:val="MDVieta1"/>
      </w:pPr>
      <w:r>
        <w:t>De los socios: nombre, apellidos, dirección, teléfono, email, correo electrónico y fecha de nacimiento</w:t>
      </w:r>
    </w:p>
    <w:p w14:paraId="7A014148" w14:textId="59A1D04A" w:rsidR="0067426E" w:rsidRDefault="00B17457" w:rsidP="0067426E">
      <w:pPr>
        <w:pStyle w:val="MDVieta1"/>
      </w:pPr>
      <w:r>
        <w:t xml:space="preserve">De las películas: título, duración, nacionalidad, </w:t>
      </w:r>
      <w:r w:rsidR="00CD145E">
        <w:t>año</w:t>
      </w:r>
      <w:r>
        <w:t>, genero, sinopsis, precio del alquiler, premios</w:t>
      </w:r>
      <w:r w:rsidR="00CD145E">
        <w:t>, reparto de actores que han participado, director</w:t>
      </w:r>
    </w:p>
    <w:p w14:paraId="36D17681" w14:textId="6C6133BD" w:rsidR="00B17457" w:rsidRDefault="00B17457" w:rsidP="0067426E">
      <w:pPr>
        <w:pStyle w:val="MDVieta1"/>
      </w:pPr>
      <w:r>
        <w:t>Fecha de alquiler de las películas</w:t>
      </w:r>
    </w:p>
    <w:p w14:paraId="680AD6CA" w14:textId="6E04EEEE" w:rsidR="00B17457" w:rsidRDefault="00CD145E" w:rsidP="0067426E">
      <w:pPr>
        <w:pStyle w:val="MDVieta1"/>
      </w:pPr>
      <w:r>
        <w:t xml:space="preserve">Del director de las películas: </w:t>
      </w:r>
      <w:r w:rsidR="00B17457">
        <w:t>Nombre,</w:t>
      </w:r>
      <w:r>
        <w:t xml:space="preserve"> apellidos,</w:t>
      </w:r>
      <w:r w:rsidR="00B17457">
        <w:t xml:space="preserve"> país de nacimiento, fecha de nacimiento, fecha de fallecimiento, premios</w:t>
      </w:r>
    </w:p>
    <w:p w14:paraId="5900D7EF" w14:textId="4E4F1C2B" w:rsidR="00CD145E" w:rsidRDefault="00CD145E" w:rsidP="0067426E">
      <w:pPr>
        <w:pStyle w:val="MDVieta1"/>
      </w:pPr>
      <w:r>
        <w:t>Festival en el que se dan los premios</w:t>
      </w:r>
    </w:p>
    <w:p w14:paraId="4BF87344" w14:textId="06D1BC23" w:rsidR="00CD145E" w:rsidRDefault="00CD145E" w:rsidP="0067426E">
      <w:pPr>
        <w:pStyle w:val="MDVieta1"/>
      </w:pPr>
      <w:r>
        <w:t>De los actores: nombre, apellidos, nacionalidad, personajes interpretados</w:t>
      </w:r>
    </w:p>
    <w:p w14:paraId="0A066F5A" w14:textId="75AF8BEE" w:rsidR="0067426E" w:rsidRDefault="0067426E" w:rsidP="0067426E">
      <w:pPr>
        <w:pStyle w:val="MDTextoNormal"/>
      </w:pPr>
      <w:r>
        <w:t>Y nos detallan que una película podrá ser alquilada por muchos socios en diferentes períodos de tiempo y que un socio podrá alquilar muchas películas.</w:t>
      </w:r>
    </w:p>
    <w:p w14:paraId="04BFCEC3" w14:textId="372B3799" w:rsidR="0067426E" w:rsidRDefault="0067426E" w:rsidP="00CD145E">
      <w:pPr>
        <w:pStyle w:val="MDTextoNormal"/>
        <w:numPr>
          <w:ilvl w:val="0"/>
          <w:numId w:val="0"/>
        </w:numPr>
      </w:pPr>
    </w:p>
    <w:p w14:paraId="1000BADB" w14:textId="070D27F9" w:rsidR="00CD145E" w:rsidRDefault="00CD145E" w:rsidP="00CD145E">
      <w:pPr>
        <w:pStyle w:val="MDTextoNormal"/>
        <w:numPr>
          <w:ilvl w:val="0"/>
          <w:numId w:val="0"/>
        </w:numPr>
      </w:pPr>
    </w:p>
    <w:p w14:paraId="1EC328B7" w14:textId="3FFDC33B" w:rsidR="00CD145E" w:rsidRDefault="00CD145E" w:rsidP="00CD145E">
      <w:pPr>
        <w:pStyle w:val="MDTextoNormal"/>
        <w:numPr>
          <w:ilvl w:val="0"/>
          <w:numId w:val="0"/>
        </w:numPr>
      </w:pPr>
    </w:p>
    <w:p w14:paraId="0537849B" w14:textId="77777777" w:rsidR="00CD145E" w:rsidRDefault="00CD145E" w:rsidP="00CD145E">
      <w:pPr>
        <w:pStyle w:val="MDTextoNormal"/>
        <w:numPr>
          <w:ilvl w:val="0"/>
          <w:numId w:val="0"/>
        </w:numPr>
      </w:pPr>
    </w:p>
    <w:p w14:paraId="38472EE6" w14:textId="77777777" w:rsidR="0067426E" w:rsidRPr="0067426E" w:rsidRDefault="0067426E" w:rsidP="0067426E">
      <w:pPr>
        <w:pStyle w:val="MDTextoNormal"/>
        <w:numPr>
          <w:ilvl w:val="0"/>
          <w:numId w:val="0"/>
        </w:numPr>
      </w:pPr>
    </w:p>
    <w:p w14:paraId="52433C1C" w14:textId="6F21A496" w:rsidR="00D17B42" w:rsidRDefault="00CD145E" w:rsidP="00441C53">
      <w:pPr>
        <w:pStyle w:val="MDTitulo2"/>
      </w:pPr>
      <w:r>
        <w:lastRenderedPageBreak/>
        <w:t xml:space="preserve">dESARROLLA </w:t>
      </w:r>
      <w:r w:rsidR="00DC599A">
        <w:t>el modelo entidad-relación</w:t>
      </w:r>
    </w:p>
    <w:p w14:paraId="6102D3CE" w14:textId="78B3FB36" w:rsidR="00366B80" w:rsidRDefault="00366B80">
      <w:pPr>
        <w:rPr>
          <w:rFonts w:ascii="Open Sans Light" w:hAnsi="Open Sans Light"/>
          <w:sz w:val="22"/>
          <w:szCs w:val="24"/>
        </w:rPr>
      </w:pPr>
    </w:p>
    <w:p w14:paraId="66F034DA" w14:textId="7C1DFB6A" w:rsidR="00366B80" w:rsidRDefault="00CD145E" w:rsidP="00366B80">
      <w:pPr>
        <w:pStyle w:val="MDTitulo2"/>
      </w:pPr>
      <w:r>
        <w:t>desarrola el modelo relacional</w:t>
      </w:r>
    </w:p>
    <w:p w14:paraId="2CE9D218" w14:textId="19A57D34" w:rsidR="00467597" w:rsidRDefault="00F12449" w:rsidP="000B3736">
      <w:pPr>
        <w:pStyle w:val="MDTitulo2"/>
      </w:pPr>
      <w:r>
        <w:t>CREACIÓN DE LA BASE DE DATOS</w:t>
      </w:r>
    </w:p>
    <w:p w14:paraId="50E09E6D" w14:textId="04BF1CCE" w:rsidR="00343EC7" w:rsidRDefault="00343EC7" w:rsidP="00343EC7">
      <w:pPr>
        <w:pStyle w:val="MDTitulo2"/>
      </w:pPr>
      <w:r>
        <w:t>CREACIÓN DE LAs tablas</w:t>
      </w:r>
    </w:p>
    <w:p w14:paraId="027AC5FE" w14:textId="7D02A34B" w:rsidR="00335961" w:rsidRDefault="00335961" w:rsidP="00335961">
      <w:pPr>
        <w:pStyle w:val="MDTitulo2"/>
      </w:pPr>
      <w:r>
        <w:t>INSERCIÓN DE LOS DATOS</w:t>
      </w:r>
    </w:p>
    <w:p w14:paraId="693F768B" w14:textId="3748718D" w:rsidR="00953F6A" w:rsidRPr="00953F6A" w:rsidRDefault="00953F6A" w:rsidP="007F291A">
      <w:pPr>
        <w:pStyle w:val="MDTitulo2"/>
      </w:pPr>
      <w:r>
        <w:t>Consultas</w:t>
      </w:r>
    </w:p>
    <w:sectPr w:rsidR="00953F6A" w:rsidRPr="00953F6A" w:rsidSect="00330CEE">
      <w:headerReference w:type="even" r:id="rId11"/>
      <w:headerReference w:type="default" r:id="rId12"/>
      <w:footerReference w:type="even" r:id="rId13"/>
      <w:footerReference w:type="default" r:id="rId14"/>
      <w:type w:val="oddPage"/>
      <w:pgSz w:w="11906" w:h="16838" w:code="9"/>
      <w:pgMar w:top="1985" w:right="1701" w:bottom="1985" w:left="2268" w:header="851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6C183" w14:textId="77777777" w:rsidR="00670C58" w:rsidRDefault="00670C58">
      <w:r>
        <w:separator/>
      </w:r>
    </w:p>
  </w:endnote>
  <w:endnote w:type="continuationSeparator" w:id="0">
    <w:p w14:paraId="7D620B43" w14:textId="77777777" w:rsidR="00670C58" w:rsidRDefault="00670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5087D791-9636-4CF1-900B-03F006C8FD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2" w:subsetted="1" w:fontKey="{AA41B6C6-8452-4DC4-A2CF-AD8F6B3AB557}"/>
  </w:font>
  <w:font w:name="HelveticaNeue LT 55 Roman">
    <w:charset w:val="00"/>
    <w:family w:val="swiss"/>
    <w:pitch w:val="variable"/>
    <w:sig w:usb0="8000002F" w:usb1="4000004A" w:usb2="00000000" w:usb3="00000000" w:csb0="00000001" w:csb1="00000000"/>
  </w:font>
  <w:font w:name="Roboto Condensed">
    <w:charset w:val="00"/>
    <w:family w:val="auto"/>
    <w:pitch w:val="variable"/>
    <w:sig w:usb0="E00002FF" w:usb1="5000205B" w:usb2="00000020" w:usb3="00000000" w:csb0="0000019F" w:csb1="00000000"/>
    <w:embedRegular r:id="rId3" w:fontKey="{E70E14A2-591F-4DCA-A072-66AF3DFBC1C3}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4" w:fontKey="{5EACDA4B-05FF-4F3E-941F-1F69DEC53DA9}"/>
    <w:embedItalic r:id="rId5" w:fontKey="{F33DD503-C037-45CD-8633-2307B590BBE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subsetted="1" w:fontKey="{D90C332B-03AD-426F-83F7-60A18EABE015}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Roboto Black">
    <w:charset w:val="00"/>
    <w:family w:val="auto"/>
    <w:pitch w:val="variable"/>
    <w:sig w:usb0="E00002FF" w:usb1="5000205B" w:usb2="0000002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7" w:subsetted="1" w:fontKey="{048AFE4B-F552-4644-8515-86B31F94BBEF}"/>
  </w:font>
  <w:font w:name="Roboto Light">
    <w:charset w:val="00"/>
    <w:family w:val="auto"/>
    <w:pitch w:val="variable"/>
    <w:sig w:usb0="E00002FF" w:usb1="5000205B" w:usb2="00000020" w:usb3="00000000" w:csb0="0000019F" w:csb1="00000000"/>
    <w:embedRegular r:id="rId8" w:subsetted="1" w:fontKey="{CC452DC6-6230-47E5-8631-ABE10F5CBF85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9" w:subsetted="1" w:fontKey="{6BBEAC10-7E4B-431A-8F22-10BA1D938FE8}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HelveticaNeue LT 83 HeavyExObl">
    <w:charset w:val="00"/>
    <w:family w:val="swiss"/>
    <w:pitch w:val="variable"/>
    <w:sig w:usb0="8000002F" w:usb1="4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9D9ED" w14:textId="77777777" w:rsidR="00552E10" w:rsidRDefault="00552E10" w:rsidP="00CB5513">
    <w:pPr>
      <w:ind w:left="-284" w:right="5385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1DCAB27B" wp14:editId="042DD8AD">
              <wp:simplePos x="0" y="0"/>
              <wp:positionH relativeFrom="page">
                <wp:posOffset>900430</wp:posOffset>
              </wp:positionH>
              <wp:positionV relativeFrom="page">
                <wp:posOffset>10048875</wp:posOffset>
              </wp:positionV>
              <wp:extent cx="1800225" cy="252095"/>
              <wp:effectExtent l="0" t="0" r="0" b="0"/>
              <wp:wrapNone/>
              <wp:docPr id="7" name="Rectangle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0225" cy="252095"/>
                      </a:xfrm>
                      <a:prstGeom prst="rect">
                        <a:avLst/>
                      </a:prstGeom>
                      <a:solidFill>
                        <a:srgbClr val="C7D3E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DACE8" id="Rectangle 108" o:spid="_x0000_s1026" style="position:absolute;margin-left:70.9pt;margin-top:791.25pt;width:141.75pt;height:19.8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" fillcolor="#c7d3eb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DDE1CF7" wp14:editId="7D0A31CD">
              <wp:simplePos x="0" y="0"/>
              <wp:positionH relativeFrom="page">
                <wp:posOffset>900430</wp:posOffset>
              </wp:positionH>
              <wp:positionV relativeFrom="page">
                <wp:posOffset>10045065</wp:posOffset>
              </wp:positionV>
              <wp:extent cx="6659880" cy="0"/>
              <wp:effectExtent l="0" t="0" r="0" b="0"/>
              <wp:wrapNone/>
              <wp:docPr id="6" name="Line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3295BE" id="Line 107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9pt,790.95pt" to="595.3pt,7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" strokecolor="silver" strokeweight=".5pt">
              <w10:wrap anchorx="page" anchory="page"/>
            </v:line>
          </w:pict>
        </mc:Fallback>
      </mc:AlternateContent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52606" w14:textId="77777777" w:rsidR="00552E10" w:rsidRPr="008563D5" w:rsidRDefault="00552E10" w:rsidP="008563D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73B8B221" wp14:editId="0F9681D2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288290" cy="288290"/>
              <wp:effectExtent l="0" t="0" r="0" b="0"/>
              <wp:wrapNone/>
              <wp:docPr id="4" name="Text 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290" cy="2882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FAF79" w14:textId="77777777" w:rsidR="00552E10" w:rsidRPr="005E15E3" w:rsidRDefault="00552E10" w:rsidP="008563D5">
                          <w:pPr>
                            <w:jc w:val="center"/>
                            <w:rPr>
                              <w:color w:val="FFFFFF"/>
                            </w:rPr>
                          </w:pPr>
                          <w:r w:rsidRPr="005E15E3">
                            <w:rPr>
                              <w:rStyle w:val="Nmerodepgina"/>
                            </w:rPr>
                            <w:fldChar w:fldCharType="begin"/>
                          </w:r>
                          <w:r w:rsidRPr="005E15E3"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 w:rsidRPr="005E15E3">
                            <w:rPr>
                              <w:rStyle w:val="Nmerodepgina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noProof/>
                            </w:rPr>
                            <w:t>2</w:t>
                          </w:r>
                          <w:r w:rsidRPr="005E15E3"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684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B8B221" id="_x0000_t202" coordsize="21600,21600" o:spt="202" path="m,l,21600r21600,l21600,xe">
              <v:stroke joinstyle="miter"/>
              <v:path gradientshapeok="t" o:connecttype="rect"/>
            </v:shapetype>
            <v:shape id="Text Box 145" o:spid="_x0000_s1030" type="#_x0000_t202" style="position:absolute;left:0;text-align:left;margin-left:0;margin-top:0;width:22.7pt;height:22.7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" fillcolor="black" stroked="f">
              <v:textbox inset="0,1.9mm,0,0">
                <w:txbxContent>
                  <w:p w14:paraId="78BFAF79" w14:textId="77777777" w:rsidR="00552E10" w:rsidRPr="005E15E3" w:rsidRDefault="00552E10" w:rsidP="008563D5">
                    <w:pPr>
                      <w:jc w:val="center"/>
                      <w:rPr>
                        <w:color w:val="FFFFFF"/>
                      </w:rPr>
                    </w:pPr>
                    <w:r w:rsidRPr="005E15E3">
                      <w:rPr>
                        <w:rStyle w:val="Nmerodepgina"/>
                      </w:rPr>
                      <w:fldChar w:fldCharType="begin"/>
                    </w:r>
                    <w:r w:rsidRPr="005E15E3">
                      <w:rPr>
                        <w:rStyle w:val="Nmerodepgina"/>
                      </w:rPr>
                      <w:instrText xml:space="preserve"> PAGE </w:instrText>
                    </w:r>
                    <w:r w:rsidRPr="005E15E3">
                      <w:rPr>
                        <w:rStyle w:val="Nmerodepgina"/>
                      </w:rPr>
                      <w:fldChar w:fldCharType="separate"/>
                    </w:r>
                    <w:r>
                      <w:rPr>
                        <w:rStyle w:val="Nmerodepgina"/>
                        <w:noProof/>
                      </w:rPr>
                      <w:t>2</w:t>
                    </w:r>
                    <w:r w:rsidRPr="005E15E3"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1BFF0313" wp14:editId="2125A2B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039995" cy="0"/>
              <wp:effectExtent l="0" t="0" r="0" b="0"/>
              <wp:wrapNone/>
              <wp:docPr id="3" name="Line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3999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D6E4BB" id="Line 144" o:spid="_x0000_s1026" style="position:absolute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396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XITEg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" strokeweight=".25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E1E1F" w14:textId="77777777" w:rsidR="00552E10" w:rsidRDefault="00552E10" w:rsidP="008563D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BDFB313" wp14:editId="0FE5B805">
              <wp:simplePos x="0" y="0"/>
              <wp:positionH relativeFrom="column">
                <wp:posOffset>4752340</wp:posOffset>
              </wp:positionH>
              <wp:positionV relativeFrom="paragraph">
                <wp:posOffset>0</wp:posOffset>
              </wp:positionV>
              <wp:extent cx="288290" cy="288290"/>
              <wp:effectExtent l="0" t="0" r="0" b="0"/>
              <wp:wrapNone/>
              <wp:docPr id="2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290" cy="2882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E2A5EB" w14:textId="77777777" w:rsidR="00552E10" w:rsidRPr="005E15E3" w:rsidRDefault="00552E10" w:rsidP="005404B9">
                          <w:pPr>
                            <w:jc w:val="center"/>
                            <w:rPr>
                              <w:color w:val="FFFFFF"/>
                            </w:rPr>
                          </w:pPr>
                          <w:r w:rsidRPr="005E15E3">
                            <w:rPr>
                              <w:rStyle w:val="Nmerodepgina"/>
                            </w:rPr>
                            <w:fldChar w:fldCharType="begin"/>
                          </w:r>
                          <w:r w:rsidRPr="005E15E3"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 w:rsidRPr="005E15E3">
                            <w:rPr>
                              <w:rStyle w:val="Nmerodepgina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noProof/>
                            </w:rPr>
                            <w:t>1</w:t>
                          </w:r>
                          <w:r w:rsidRPr="005E15E3"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684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DFB313" id="_x0000_t202" coordsize="21600,21600" o:spt="202" path="m,l,21600r21600,l21600,xe">
              <v:stroke joinstyle="miter"/>
              <v:path gradientshapeok="t" o:connecttype="rect"/>
            </v:shapetype>
            <v:shape id="Text Box 142" o:spid="_x0000_s1031" type="#_x0000_t202" style="position:absolute;left:0;text-align:left;margin-left:374.2pt;margin-top:0;width:22.7pt;height:22.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" fillcolor="black" stroked="f">
              <v:textbox inset="0,1.9mm,0,0">
                <w:txbxContent>
                  <w:p w14:paraId="76E2A5EB" w14:textId="77777777" w:rsidR="00552E10" w:rsidRPr="005E15E3" w:rsidRDefault="00552E10" w:rsidP="005404B9">
                    <w:pPr>
                      <w:jc w:val="center"/>
                      <w:rPr>
                        <w:color w:val="FFFFFF"/>
                      </w:rPr>
                    </w:pPr>
                    <w:r w:rsidRPr="005E15E3">
                      <w:rPr>
                        <w:rStyle w:val="Nmerodepgina"/>
                      </w:rPr>
                      <w:fldChar w:fldCharType="begin"/>
                    </w:r>
                    <w:r w:rsidRPr="005E15E3">
                      <w:rPr>
                        <w:rStyle w:val="Nmerodepgina"/>
                      </w:rPr>
                      <w:instrText xml:space="preserve"> PAGE </w:instrText>
                    </w:r>
                    <w:r w:rsidRPr="005E15E3">
                      <w:rPr>
                        <w:rStyle w:val="Nmerodepgina"/>
                      </w:rPr>
                      <w:fldChar w:fldCharType="separate"/>
                    </w:r>
                    <w:r>
                      <w:rPr>
                        <w:rStyle w:val="Nmerodepgina"/>
                        <w:noProof/>
                      </w:rPr>
                      <w:t>1</w:t>
                    </w:r>
                    <w:r w:rsidRPr="005E15E3"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AD162AB" wp14:editId="4DC3259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039995" cy="0"/>
              <wp:effectExtent l="0" t="0" r="0" b="0"/>
              <wp:wrapNone/>
              <wp:docPr id="1" name="Line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3999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4AAAF1" id="Line 143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396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cg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" strokeweight=".2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0E8AD" w14:textId="77777777" w:rsidR="00670C58" w:rsidRDefault="00670C58">
      <w:r>
        <w:separator/>
      </w:r>
    </w:p>
  </w:footnote>
  <w:footnote w:type="continuationSeparator" w:id="0">
    <w:p w14:paraId="76DD14D3" w14:textId="77777777" w:rsidR="00670C58" w:rsidRDefault="00670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294DA" w14:textId="77777777" w:rsidR="00552E10" w:rsidRDefault="00552E10" w:rsidP="00CB5513">
    <w:pPr>
      <w:spacing w:before="200"/>
      <w:ind w:left="-284" w:right="2835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BF90A35" wp14:editId="5C095F01">
              <wp:simplePos x="0" y="0"/>
              <wp:positionH relativeFrom="page">
                <wp:posOffset>904240</wp:posOffset>
              </wp:positionH>
              <wp:positionV relativeFrom="page">
                <wp:posOffset>499110</wp:posOffset>
              </wp:positionV>
              <wp:extent cx="3420110" cy="368935"/>
              <wp:effectExtent l="0" t="0" r="0" b="0"/>
              <wp:wrapNone/>
              <wp:docPr id="10" name="Rectangl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0110" cy="368935"/>
                      </a:xfrm>
                      <a:prstGeom prst="rect">
                        <a:avLst/>
                      </a:prstGeom>
                      <a:solidFill>
                        <a:srgbClr val="C7D3E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661B11" id="Rectangle 113" o:spid="_x0000_s1026" style="position:absolute;margin-left:71.2pt;margin-top:39.3pt;width:269.3pt;height:29.0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" fillcolor="#c7d3eb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1" locked="0" layoutInCell="1" allowOverlap="1" wp14:anchorId="6E8E9BB4" wp14:editId="6FF82945">
              <wp:simplePos x="0" y="0"/>
              <wp:positionH relativeFrom="page">
                <wp:posOffset>900430</wp:posOffset>
              </wp:positionH>
              <wp:positionV relativeFrom="page">
                <wp:posOffset>615950</wp:posOffset>
              </wp:positionV>
              <wp:extent cx="3420110" cy="252095"/>
              <wp:effectExtent l="0" t="0" r="0" b="0"/>
              <wp:wrapNone/>
              <wp:docPr id="9" name="Rectangl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0110" cy="25209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7EBAD5" id="Rectangle 106" o:spid="_x0000_s1026" style="position:absolute;margin-left:70.9pt;margin-top:48.5pt;width:269.3pt;height:19.85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" fillcolor="silver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E543707" wp14:editId="1FCFBDDE">
              <wp:simplePos x="0" y="0"/>
              <wp:positionH relativeFrom="page">
                <wp:posOffset>900430</wp:posOffset>
              </wp:positionH>
              <wp:positionV relativeFrom="page">
                <wp:posOffset>867410</wp:posOffset>
              </wp:positionV>
              <wp:extent cx="6659880" cy="0"/>
              <wp:effectExtent l="0" t="0" r="0" b="0"/>
              <wp:wrapNone/>
              <wp:docPr id="8" name="Lin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850481" id="Line 105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9pt,68.3pt" to="595.3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" strokecolor="silver" strokeweight=".5pt">
              <w10:wrap anchorx="page" anchory="page"/>
            </v:line>
          </w:pict>
        </mc:Fallback>
      </mc:AlternateContent>
    </w:r>
    <w:r>
      <w:t>Título del curso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087AB" w14:textId="77777777" w:rsidR="00552E10" w:rsidRPr="00D17B42" w:rsidRDefault="00552E10" w:rsidP="00D17B42">
    <w:pPr>
      <w:pStyle w:val="Encabezado"/>
    </w:pPr>
    <w:r>
      <w:rPr>
        <w:noProof/>
      </w:rPr>
      <w:drawing>
        <wp:anchor distT="0" distB="0" distL="114300" distR="114300" simplePos="0" relativeHeight="251664896" behindDoc="1" locked="0" layoutInCell="1" allowOverlap="1" wp14:anchorId="7FB3BB92" wp14:editId="2D2FCCA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4035"/>
          <wp:effectExtent l="0" t="0" r="0" b="0"/>
          <wp:wrapNone/>
          <wp:docPr id="224" name="Imagen 224" descr="Port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0" descr="Port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2" w:rightFromText="142" w:vertAnchor="page" w:horzAnchor="margin" w:tblpY="426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103"/>
    </w:tblGrid>
    <w:tr w:rsidR="00552E10" w14:paraId="3A2536FC" w14:textId="77777777">
      <w:trPr>
        <w:trHeight w:hRule="exact" w:val="709"/>
      </w:trPr>
      <w:tc>
        <w:tcPr>
          <w:tcW w:w="5103" w:type="dxa"/>
          <w:shd w:val="clear" w:color="auto" w:fill="auto"/>
          <w:vAlign w:val="bottom"/>
        </w:tcPr>
        <w:p w14:paraId="27567076" w14:textId="77777777" w:rsidR="00552E10" w:rsidRDefault="00552E10" w:rsidP="005C029E">
          <w:pPr>
            <w:pStyle w:val="Encabezado"/>
          </w:pPr>
          <w:r>
            <w:t>PHP: EJERCICIOS DE SINTAXIS Y COMENTARIOS</w:t>
          </w:r>
        </w:p>
      </w:tc>
    </w:tr>
  </w:tbl>
  <w:p w14:paraId="40BB2C67" w14:textId="77777777" w:rsidR="00552E10" w:rsidRPr="005404B9" w:rsidRDefault="00552E10" w:rsidP="005C029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259244" wp14:editId="3B68F9DE">
              <wp:simplePos x="0" y="0"/>
              <wp:positionH relativeFrom="column">
                <wp:posOffset>0</wp:posOffset>
              </wp:positionH>
              <wp:positionV relativeFrom="paragraph">
                <wp:posOffset>234315</wp:posOffset>
              </wp:positionV>
              <wp:extent cx="5039995" cy="0"/>
              <wp:effectExtent l="0" t="0" r="0" b="0"/>
              <wp:wrapNone/>
              <wp:docPr id="5" name="Line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399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1D40F1" id="Line 14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45pt" to="396.8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" strokeweight="1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2" w:rightFromText="142" w:vertAnchor="page" w:horzAnchor="margin" w:tblpXSpec="right" w:tblpY="426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103"/>
    </w:tblGrid>
    <w:tr w:rsidR="00552E10" w:rsidRPr="001A59B3" w14:paraId="633513FB" w14:textId="77777777">
      <w:trPr>
        <w:trHeight w:hRule="exact" w:val="709"/>
      </w:trPr>
      <w:tc>
        <w:tcPr>
          <w:tcW w:w="5103" w:type="dxa"/>
          <w:shd w:val="clear" w:color="auto" w:fill="auto"/>
          <w:vAlign w:val="bottom"/>
        </w:tcPr>
        <w:p w14:paraId="7A888A78" w14:textId="0B5D0425" w:rsidR="00552E10" w:rsidRPr="001A59B3" w:rsidRDefault="00552E10" w:rsidP="00DC599A">
          <w:pPr>
            <w:pStyle w:val="Encabezado"/>
            <w:jc w:val="right"/>
            <w:rPr>
              <w:lang w:val="en-GB"/>
            </w:rPr>
          </w:pPr>
          <w:r>
            <w:rPr>
              <w:lang w:val="en-GB"/>
            </w:rPr>
            <w:t>bbdd: fÚTBOL</w:t>
          </w:r>
        </w:p>
      </w:tc>
    </w:tr>
  </w:tbl>
  <w:p w14:paraId="064C5DBA" w14:textId="77777777" w:rsidR="00552E10" w:rsidRPr="005404B9" w:rsidRDefault="00552E10" w:rsidP="005C029E">
    <w:pPr>
      <w:pStyle w:val="Encabezado"/>
    </w:pPr>
    <w:r>
      <w:rPr>
        <w:noProof/>
      </w:rPr>
      <mc:AlternateContent>
        <mc:Choice Requires="wps">
          <w:drawing>
            <wp:anchor distT="4294967292" distB="4294967292" distL="114300" distR="114300" simplePos="0" relativeHeight="251662848" behindDoc="0" locked="0" layoutInCell="1" allowOverlap="1" wp14:anchorId="45469835" wp14:editId="404A0BEF">
              <wp:simplePos x="0" y="0"/>
              <wp:positionH relativeFrom="page">
                <wp:posOffset>1440180</wp:posOffset>
              </wp:positionH>
              <wp:positionV relativeFrom="paragraph">
                <wp:posOffset>234314</wp:posOffset>
              </wp:positionV>
              <wp:extent cx="5039995" cy="0"/>
              <wp:effectExtent l="0" t="0" r="0" b="0"/>
              <wp:wrapNone/>
              <wp:docPr id="74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399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5952C1" id="Line 18" o:spid="_x0000_s1026" style="position:absolute;z-index:251662848;visibility:visible;mso-wrap-style:square;mso-width-percent:0;mso-height-percent:0;mso-wrap-distance-left:9pt;mso-wrap-distance-top:-1e-4mm;mso-wrap-distance-right:9pt;mso-wrap-distance-bottom:-1e-4mm;mso-position-horizontal:absolute;mso-position-horizontal-relative:page;mso-position-vertical:absolute;mso-position-vertical-relative:text;mso-width-percent:0;mso-height-percent:0;mso-width-relative:page;mso-height-relative:page" from="113.4pt,18.45pt" to="510.2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TsmFQ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" strokeweight="1pt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DC7"/>
    <w:multiLevelType w:val="hybridMultilevel"/>
    <w:tmpl w:val="FE08FF9A"/>
    <w:lvl w:ilvl="0" w:tplc="B7FCC4E4">
      <w:start w:val="1"/>
      <w:numFmt w:val="bullet"/>
      <w:pStyle w:val="MDVieta1"/>
      <w:lvlText w:val=""/>
      <w:lvlJc w:val="left"/>
      <w:pPr>
        <w:tabs>
          <w:tab w:val="num" w:pos="850"/>
        </w:tabs>
        <w:ind w:left="851" w:hanging="284"/>
      </w:pPr>
      <w:rPr>
        <w:rFonts w:ascii="Wingdings" w:hAnsi="Wingdings" w:hint="default"/>
        <w:b w:val="0"/>
        <w:i w:val="0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534CA"/>
    <w:multiLevelType w:val="hybridMultilevel"/>
    <w:tmpl w:val="782A881A"/>
    <w:lvl w:ilvl="0" w:tplc="DC4E40C6">
      <w:start w:val="1"/>
      <w:numFmt w:val="decimal"/>
      <w:pStyle w:val="MDSolucionarioPregunta"/>
      <w:lvlText w:val="%1."/>
      <w:lvlJc w:val="left"/>
      <w:pPr>
        <w:tabs>
          <w:tab w:val="num" w:pos="652"/>
        </w:tabs>
        <w:ind w:left="0" w:firstLine="284"/>
      </w:pPr>
      <w:rPr>
        <w:rFonts w:ascii="Open Sans SemiBold" w:hAnsi="Open Sans SemiBold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30600E"/>
    <w:multiLevelType w:val="multilevel"/>
    <w:tmpl w:val="BEC2898C"/>
    <w:lvl w:ilvl="0">
      <w:start w:val="1"/>
      <w:numFmt w:val="decimal"/>
      <w:pStyle w:val="MDAutoPreg"/>
      <w:lvlText w:val="%1."/>
      <w:lvlJc w:val="left"/>
      <w:pPr>
        <w:tabs>
          <w:tab w:val="num" w:pos="425"/>
        </w:tabs>
        <w:ind w:left="425" w:hanging="425"/>
      </w:pPr>
      <w:rPr>
        <w:rFonts w:ascii="Open Sans SemiBold" w:hAnsi="Open Sans SemiBold" w:hint="default"/>
        <w:b w:val="0"/>
        <w:i w:val="0"/>
        <w:sz w:val="22"/>
      </w:rPr>
    </w:lvl>
    <w:lvl w:ilvl="1">
      <w:start w:val="1"/>
      <w:numFmt w:val="lowerLetter"/>
      <w:pStyle w:val="MDAutoResp"/>
      <w:lvlText w:val="%2)"/>
      <w:lvlJc w:val="left"/>
      <w:pPr>
        <w:tabs>
          <w:tab w:val="num" w:pos="709"/>
        </w:tabs>
        <w:ind w:left="709" w:hanging="284"/>
      </w:pPr>
      <w:rPr>
        <w:rFonts w:ascii="Open Sans SemiBold" w:hAnsi="Open Sans SemiBold" w:hint="default"/>
        <w:b w:val="0"/>
        <w:i w:val="0"/>
        <w:sz w:val="22"/>
      </w:rPr>
    </w:lvl>
    <w:lvl w:ilvl="2">
      <w:start w:val="1"/>
      <w:numFmt w:val="decimal"/>
      <w:lvlRestart w:val="1"/>
      <w:lvlText w:val="%3."/>
      <w:lvlJc w:val="left"/>
      <w:pPr>
        <w:tabs>
          <w:tab w:val="num" w:pos="851"/>
        </w:tabs>
        <w:ind w:left="851" w:hanging="284"/>
      </w:pPr>
      <w:rPr>
        <w:rFonts w:ascii="HelveticaNeue LT 55 Roman" w:hAnsi="HelveticaNeue LT 55 Roman" w:hint="default"/>
        <w:b w:val="0"/>
        <w:i w:val="0"/>
        <w:sz w:val="22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27CE3CE4"/>
    <w:multiLevelType w:val="singleLevel"/>
    <w:tmpl w:val="C914777A"/>
    <w:lvl w:ilvl="0">
      <w:start w:val="1"/>
      <w:numFmt w:val="bullet"/>
      <w:pStyle w:val="MDVieta4"/>
      <w:lvlText w:val=""/>
      <w:lvlJc w:val="left"/>
      <w:pPr>
        <w:tabs>
          <w:tab w:val="num" w:pos="2552"/>
        </w:tabs>
        <w:ind w:left="2552" w:hanging="284"/>
      </w:pPr>
      <w:rPr>
        <w:rFonts w:ascii="Wingdings" w:hAnsi="Wingdings" w:hint="default"/>
        <w:b w:val="0"/>
        <w:i w:val="0"/>
        <w:color w:val="auto"/>
        <w:sz w:val="18"/>
        <w:szCs w:val="20"/>
      </w:rPr>
    </w:lvl>
  </w:abstractNum>
  <w:abstractNum w:abstractNumId="4" w15:restartNumberingAfterBreak="0">
    <w:nsid w:val="2DA01BB2"/>
    <w:multiLevelType w:val="multilevel"/>
    <w:tmpl w:val="29A4D0B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 w:val="0"/>
        <w:i w:val="0"/>
        <w:color w:val="auto"/>
        <w:sz w:val="16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3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sz w:val="32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 w:val="0"/>
        <w:i w:val="0"/>
        <w:sz w:val="28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b w:val="0"/>
        <w:i w:val="0"/>
        <w:sz w:val="22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  <w:b w:val="0"/>
        <w:i w:val="0"/>
        <w:sz w:val="16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38EB57BB"/>
    <w:multiLevelType w:val="multilevel"/>
    <w:tmpl w:val="B1A81BA8"/>
    <w:lvl w:ilvl="0">
      <w:start w:val="1"/>
      <w:numFmt w:val="none"/>
      <w:pStyle w:val="MDTextoNor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MDLetras"/>
      <w:lvlText w:val="%2)"/>
      <w:lvlJc w:val="left"/>
      <w:pPr>
        <w:tabs>
          <w:tab w:val="num" w:pos="851"/>
        </w:tabs>
        <w:ind w:left="851" w:hanging="284"/>
      </w:pPr>
      <w:rPr>
        <w:rFonts w:ascii="Open Sans SemiBold" w:hAnsi="Open Sans SemiBold" w:hint="default"/>
        <w:b w:val="0"/>
        <w:i w:val="0"/>
        <w:sz w:val="22"/>
      </w:rPr>
    </w:lvl>
    <w:lvl w:ilvl="2">
      <w:start w:val="1"/>
      <w:numFmt w:val="decimal"/>
      <w:lvlRestart w:val="1"/>
      <w:pStyle w:val="MDNumeros"/>
      <w:lvlText w:val="%3."/>
      <w:lvlJc w:val="left"/>
      <w:pPr>
        <w:tabs>
          <w:tab w:val="num" w:pos="851"/>
        </w:tabs>
        <w:ind w:left="851" w:hanging="284"/>
      </w:pPr>
      <w:rPr>
        <w:rFonts w:ascii="Open Sans SemiBold" w:hAnsi="Open Sans SemiBold" w:hint="default"/>
        <w:b w:val="0"/>
        <w:i w:val="0"/>
        <w:sz w:val="22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429E79EF"/>
    <w:multiLevelType w:val="hybridMultilevel"/>
    <w:tmpl w:val="761235F4"/>
    <w:lvl w:ilvl="0" w:tplc="2C529392">
      <w:start w:val="1"/>
      <w:numFmt w:val="bullet"/>
      <w:pStyle w:val="MDVieta5"/>
      <w:lvlText w:val=""/>
      <w:lvlJc w:val="left"/>
      <w:pPr>
        <w:tabs>
          <w:tab w:val="num" w:pos="3119"/>
        </w:tabs>
        <w:ind w:left="3119" w:hanging="284"/>
      </w:pPr>
      <w:rPr>
        <w:rFonts w:ascii="Wingdings" w:hAnsi="Wingdings" w:hint="default"/>
        <w:b w:val="0"/>
        <w:i w:val="0"/>
        <w:color w:val="auto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74C27"/>
    <w:multiLevelType w:val="hybridMultilevel"/>
    <w:tmpl w:val="C032CC52"/>
    <w:lvl w:ilvl="0" w:tplc="ED02F850">
      <w:start w:val="1"/>
      <w:numFmt w:val="bullet"/>
      <w:pStyle w:val="MDVieta2"/>
      <w:lvlText w:val=""/>
      <w:lvlJc w:val="left"/>
      <w:pPr>
        <w:tabs>
          <w:tab w:val="num" w:pos="1417"/>
        </w:tabs>
        <w:ind w:left="1418" w:hanging="284"/>
      </w:pPr>
      <w:rPr>
        <w:rFonts w:ascii="Wingdings" w:hAnsi="Wingdings" w:hint="default"/>
        <w:b w:val="0"/>
        <w:i w:val="0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847FB"/>
    <w:multiLevelType w:val="multilevel"/>
    <w:tmpl w:val="1DF4725E"/>
    <w:lvl w:ilvl="0">
      <w:start w:val="1"/>
      <w:numFmt w:val="decimal"/>
      <w:pStyle w:val="MDTitulo1"/>
      <w:suff w:val="space"/>
      <w:lvlText w:val="%1."/>
      <w:lvlJc w:val="left"/>
      <w:pPr>
        <w:ind w:left="0" w:firstLine="0"/>
      </w:pPr>
      <w:rPr>
        <w:rFonts w:ascii="Roboto Condensed" w:hAnsi="Roboto Condensed" w:hint="default"/>
        <w:b w:val="0"/>
        <w:i w:val="0"/>
        <w:color w:val="000000"/>
        <w:sz w:val="70"/>
      </w:rPr>
    </w:lvl>
    <w:lvl w:ilvl="1">
      <w:start w:val="1"/>
      <w:numFmt w:val="decimal"/>
      <w:pStyle w:val="MDTitulo2"/>
      <w:lvlText w:val="%1.%2."/>
      <w:lvlJc w:val="left"/>
      <w:pPr>
        <w:tabs>
          <w:tab w:val="num" w:pos="709"/>
        </w:tabs>
        <w:ind w:left="709" w:hanging="709"/>
      </w:pPr>
      <w:rPr>
        <w:rFonts w:ascii="Roboto Condensed" w:hAnsi="Roboto Condensed" w:hint="default"/>
        <w:b w:val="0"/>
        <w:i w:val="0"/>
        <w:color w:val="000000"/>
        <w:sz w:val="34"/>
      </w:rPr>
    </w:lvl>
    <w:lvl w:ilvl="2">
      <w:start w:val="1"/>
      <w:numFmt w:val="decimal"/>
      <w:pStyle w:val="MDTitulo3"/>
      <w:lvlText w:val="%1.%2.%3."/>
      <w:lvlJc w:val="left"/>
      <w:pPr>
        <w:tabs>
          <w:tab w:val="num" w:pos="992"/>
        </w:tabs>
        <w:ind w:left="992" w:hanging="992"/>
      </w:pPr>
      <w:rPr>
        <w:rFonts w:ascii="Roboto Condensed" w:hAnsi="Roboto Condensed" w:hint="default"/>
        <w:b w:val="0"/>
        <w:i w:val="0"/>
        <w:color w:val="000000"/>
        <w:sz w:val="34"/>
      </w:rPr>
    </w:lvl>
    <w:lvl w:ilvl="3">
      <w:start w:val="1"/>
      <w:numFmt w:val="decimal"/>
      <w:pStyle w:val="MDTitulo4"/>
      <w:lvlText w:val="%1.%2.%3.%4."/>
      <w:lvlJc w:val="left"/>
      <w:pPr>
        <w:tabs>
          <w:tab w:val="num" w:pos="1134"/>
        </w:tabs>
        <w:ind w:left="1134" w:hanging="1134"/>
      </w:pPr>
      <w:rPr>
        <w:rFonts w:ascii="Roboto Condensed" w:hAnsi="Roboto Condensed" w:hint="default"/>
        <w:b w:val="0"/>
        <w:i w:val="0"/>
        <w:color w:val="000000"/>
        <w:sz w:val="30"/>
      </w:rPr>
    </w:lvl>
    <w:lvl w:ilvl="4">
      <w:start w:val="1"/>
      <w:numFmt w:val="decimal"/>
      <w:pStyle w:val="MDTitulo5"/>
      <w:lvlText w:val="%1.%2.%3.%4.%5."/>
      <w:lvlJc w:val="left"/>
      <w:pPr>
        <w:tabs>
          <w:tab w:val="num" w:pos="1276"/>
        </w:tabs>
        <w:ind w:left="1276" w:hanging="1276"/>
      </w:pPr>
      <w:rPr>
        <w:rFonts w:ascii="Roboto Condensed" w:hAnsi="Roboto Condensed" w:hint="default"/>
        <w:b w:val="0"/>
        <w:i w:val="0"/>
        <w:color w:val="000000"/>
        <w:sz w:val="28"/>
      </w:rPr>
    </w:lvl>
    <w:lvl w:ilvl="5">
      <w:start w:val="1"/>
      <w:numFmt w:val="decimal"/>
      <w:lvlText w:val="%2.%3.%4.%5.%6."/>
      <w:lvlJc w:val="left"/>
      <w:pPr>
        <w:tabs>
          <w:tab w:val="num" w:pos="5698"/>
        </w:tabs>
        <w:ind w:left="4246" w:hanging="708"/>
      </w:pPr>
      <w:rPr>
        <w:rFonts w:hint="default"/>
      </w:rPr>
    </w:lvl>
    <w:lvl w:ilvl="6">
      <w:start w:val="1"/>
      <w:numFmt w:val="decimal"/>
      <w:lvlRestart w:val="0"/>
      <w:lvlText w:val="Figura %1.%7."/>
      <w:lvlJc w:val="left"/>
      <w:pPr>
        <w:tabs>
          <w:tab w:val="num" w:pos="3402"/>
        </w:tabs>
        <w:ind w:left="2835" w:firstLine="0"/>
      </w:pPr>
      <w:rPr>
        <w:rFonts w:hint="default"/>
      </w:rPr>
    </w:lvl>
    <w:lvl w:ilvl="7">
      <w:start w:val="1"/>
      <w:numFmt w:val="decimal"/>
      <w:lvlText w:val="%2.%3.%4.%5.%6.%7.%8."/>
      <w:lvlJc w:val="left"/>
      <w:pPr>
        <w:tabs>
          <w:tab w:val="num" w:pos="8192"/>
        </w:tabs>
        <w:ind w:left="5664" w:hanging="709"/>
      </w:pPr>
      <w:rPr>
        <w:rFonts w:hint="default"/>
      </w:rPr>
    </w:lvl>
    <w:lvl w:ilvl="8">
      <w:start w:val="1"/>
      <w:numFmt w:val="decimal"/>
      <w:lvlText w:val="%2.%3.%4.%5.%6.%7.%8.%9."/>
      <w:lvlJc w:val="left"/>
      <w:pPr>
        <w:tabs>
          <w:tab w:val="num" w:pos="9264"/>
        </w:tabs>
        <w:ind w:left="6372" w:hanging="708"/>
      </w:pPr>
      <w:rPr>
        <w:rFonts w:hint="default"/>
      </w:rPr>
    </w:lvl>
  </w:abstractNum>
  <w:abstractNum w:abstractNumId="9" w15:restartNumberingAfterBreak="0">
    <w:nsid w:val="67AC7C89"/>
    <w:multiLevelType w:val="hybridMultilevel"/>
    <w:tmpl w:val="A4D2869C"/>
    <w:lvl w:ilvl="0" w:tplc="EEFE1D04">
      <w:start w:val="1"/>
      <w:numFmt w:val="bullet"/>
      <w:pStyle w:val="MDVieta3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b w:val="0"/>
        <w:i w:val="0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7587E"/>
    <w:multiLevelType w:val="multilevel"/>
    <w:tmpl w:val="9F446400"/>
    <w:lvl w:ilvl="0">
      <w:start w:val="1"/>
      <w:numFmt w:val="none"/>
      <w:pStyle w:val="MDAUTRelacionaDerecha"/>
      <w:suff w:val="nothing"/>
      <w:lvlText w:val="%1"/>
      <w:lvlJc w:val="left"/>
      <w:pPr>
        <w:ind w:left="284" w:firstLine="0"/>
      </w:pPr>
      <w:rPr>
        <w:rFonts w:ascii="Open Sans Light" w:hAnsi="Open Sans Light" w:hint="default"/>
        <w:b w:val="0"/>
        <w:i w:val="0"/>
        <w:sz w:val="20"/>
      </w:rPr>
    </w:lvl>
    <w:lvl w:ilvl="1">
      <w:start w:val="1"/>
      <w:numFmt w:val="lowerLetter"/>
      <w:pStyle w:val="MDAUTLetras"/>
      <w:lvlText w:val="%2)"/>
      <w:lvlJc w:val="left"/>
      <w:pPr>
        <w:tabs>
          <w:tab w:val="num" w:pos="851"/>
        </w:tabs>
        <w:ind w:left="851" w:hanging="284"/>
      </w:pPr>
      <w:rPr>
        <w:rFonts w:ascii="Open Sans Light" w:hAnsi="Open Sans Light" w:hint="default"/>
        <w:b w:val="0"/>
        <w:i w:val="0"/>
        <w:sz w:val="20"/>
      </w:rPr>
    </w:lvl>
    <w:lvl w:ilvl="2">
      <w:start w:val="1"/>
      <w:numFmt w:val="decimal"/>
      <w:lvlRestart w:val="1"/>
      <w:pStyle w:val="MDAUTNmeros"/>
      <w:lvlText w:val="%3."/>
      <w:lvlJc w:val="left"/>
      <w:pPr>
        <w:tabs>
          <w:tab w:val="num" w:pos="851"/>
        </w:tabs>
        <w:ind w:left="851" w:hanging="284"/>
      </w:pPr>
      <w:rPr>
        <w:rFonts w:ascii="Open Sans Light" w:hAnsi="Open Sans Light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1" w15:restartNumberingAfterBreak="0">
    <w:nsid w:val="75E10E11"/>
    <w:multiLevelType w:val="hybridMultilevel"/>
    <w:tmpl w:val="1C180ABC"/>
    <w:lvl w:ilvl="0" w:tplc="24FEA92A">
      <w:start w:val="1"/>
      <w:numFmt w:val="bullet"/>
      <w:pStyle w:val="MDAUTVieta1"/>
      <w:lvlText w:val="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18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042203"/>
    <w:multiLevelType w:val="hybridMultilevel"/>
    <w:tmpl w:val="119CE2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E6C67"/>
    <w:multiLevelType w:val="hybridMultilevel"/>
    <w:tmpl w:val="33BAB848"/>
    <w:lvl w:ilvl="0" w:tplc="413E373A">
      <w:start w:val="1"/>
      <w:numFmt w:val="bullet"/>
      <w:pStyle w:val="MDAUTVieta2"/>
      <w:lvlText w:val="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b w:val="0"/>
        <w:i w:val="0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4484318">
    <w:abstractNumId w:val="4"/>
  </w:num>
  <w:num w:numId="2" w16cid:durableId="44180038">
    <w:abstractNumId w:val="10"/>
  </w:num>
  <w:num w:numId="3" w16cid:durableId="664091671">
    <w:abstractNumId w:val="11"/>
  </w:num>
  <w:num w:numId="4" w16cid:durableId="1972782022">
    <w:abstractNumId w:val="13"/>
  </w:num>
  <w:num w:numId="5" w16cid:durableId="812717090">
    <w:abstractNumId w:val="1"/>
  </w:num>
  <w:num w:numId="6" w16cid:durableId="1282759617">
    <w:abstractNumId w:val="0"/>
  </w:num>
  <w:num w:numId="7" w16cid:durableId="915365281">
    <w:abstractNumId w:val="7"/>
  </w:num>
  <w:num w:numId="8" w16cid:durableId="666641299">
    <w:abstractNumId w:val="9"/>
  </w:num>
  <w:num w:numId="9" w16cid:durableId="1408918297">
    <w:abstractNumId w:val="2"/>
  </w:num>
  <w:num w:numId="10" w16cid:durableId="1055936500">
    <w:abstractNumId w:val="8"/>
  </w:num>
  <w:num w:numId="11" w16cid:durableId="785470947">
    <w:abstractNumId w:val="3"/>
  </w:num>
  <w:num w:numId="12" w16cid:durableId="79646409">
    <w:abstractNumId w:val="6"/>
  </w:num>
  <w:num w:numId="13" w16cid:durableId="747770493">
    <w:abstractNumId w:val="5"/>
  </w:num>
  <w:num w:numId="14" w16cid:durableId="1802459583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embedSystemFonts/>
  <w:saveSubsetFonts/>
  <w:mirrorMargins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evenAndOddHeader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o:colormru v:ext="edit" colors="#3875d7,#f8944c,#fab280,#e88b82,#337321,#40b401,#92d46e,#709d64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42"/>
    <w:rsid w:val="00004BD3"/>
    <w:rsid w:val="00005A6A"/>
    <w:rsid w:val="00020068"/>
    <w:rsid w:val="00026668"/>
    <w:rsid w:val="00027784"/>
    <w:rsid w:val="00030614"/>
    <w:rsid w:val="00033122"/>
    <w:rsid w:val="00035A85"/>
    <w:rsid w:val="00036B20"/>
    <w:rsid w:val="00037174"/>
    <w:rsid w:val="00040875"/>
    <w:rsid w:val="000411E2"/>
    <w:rsid w:val="00045AC5"/>
    <w:rsid w:val="00045B0E"/>
    <w:rsid w:val="0005168A"/>
    <w:rsid w:val="000553CF"/>
    <w:rsid w:val="000568C4"/>
    <w:rsid w:val="00056BDA"/>
    <w:rsid w:val="00057B2F"/>
    <w:rsid w:val="00064E8E"/>
    <w:rsid w:val="00067F07"/>
    <w:rsid w:val="00070277"/>
    <w:rsid w:val="0007245F"/>
    <w:rsid w:val="00073938"/>
    <w:rsid w:val="00081CA3"/>
    <w:rsid w:val="00084CD2"/>
    <w:rsid w:val="00086F28"/>
    <w:rsid w:val="00092F0D"/>
    <w:rsid w:val="00093775"/>
    <w:rsid w:val="0009624A"/>
    <w:rsid w:val="000A017A"/>
    <w:rsid w:val="000A1467"/>
    <w:rsid w:val="000A2ACE"/>
    <w:rsid w:val="000A774A"/>
    <w:rsid w:val="000A7FEA"/>
    <w:rsid w:val="000B32A5"/>
    <w:rsid w:val="000B3736"/>
    <w:rsid w:val="000B3C6A"/>
    <w:rsid w:val="000B5416"/>
    <w:rsid w:val="000B6E39"/>
    <w:rsid w:val="000C010E"/>
    <w:rsid w:val="000D28D0"/>
    <w:rsid w:val="000D6F14"/>
    <w:rsid w:val="000D7EB5"/>
    <w:rsid w:val="000E2C5C"/>
    <w:rsid w:val="000E361D"/>
    <w:rsid w:val="000F60AD"/>
    <w:rsid w:val="00103735"/>
    <w:rsid w:val="001104B0"/>
    <w:rsid w:val="0011179F"/>
    <w:rsid w:val="001124AC"/>
    <w:rsid w:val="001127AD"/>
    <w:rsid w:val="0011693B"/>
    <w:rsid w:val="00121D15"/>
    <w:rsid w:val="0012425E"/>
    <w:rsid w:val="00125E7A"/>
    <w:rsid w:val="00130652"/>
    <w:rsid w:val="0013163D"/>
    <w:rsid w:val="00131C20"/>
    <w:rsid w:val="001326C1"/>
    <w:rsid w:val="0013656B"/>
    <w:rsid w:val="00146D7E"/>
    <w:rsid w:val="00150E77"/>
    <w:rsid w:val="00151B73"/>
    <w:rsid w:val="001545A5"/>
    <w:rsid w:val="00161694"/>
    <w:rsid w:val="0016377B"/>
    <w:rsid w:val="001646F3"/>
    <w:rsid w:val="001659A4"/>
    <w:rsid w:val="001731B9"/>
    <w:rsid w:val="00173966"/>
    <w:rsid w:val="00173AD5"/>
    <w:rsid w:val="0018067F"/>
    <w:rsid w:val="00187AC1"/>
    <w:rsid w:val="00190B2E"/>
    <w:rsid w:val="0019329D"/>
    <w:rsid w:val="001934A0"/>
    <w:rsid w:val="00193A5E"/>
    <w:rsid w:val="00193DA5"/>
    <w:rsid w:val="00194D86"/>
    <w:rsid w:val="001A006B"/>
    <w:rsid w:val="001A3E9C"/>
    <w:rsid w:val="001A59B3"/>
    <w:rsid w:val="001A7AA4"/>
    <w:rsid w:val="001B7718"/>
    <w:rsid w:val="001C184F"/>
    <w:rsid w:val="001C3203"/>
    <w:rsid w:val="001C695C"/>
    <w:rsid w:val="001D13B0"/>
    <w:rsid w:val="001D3FC6"/>
    <w:rsid w:val="001D5E8A"/>
    <w:rsid w:val="001D71F8"/>
    <w:rsid w:val="001E3684"/>
    <w:rsid w:val="001E39D8"/>
    <w:rsid w:val="001F1A61"/>
    <w:rsid w:val="001F49DE"/>
    <w:rsid w:val="002033BA"/>
    <w:rsid w:val="0021045F"/>
    <w:rsid w:val="00212368"/>
    <w:rsid w:val="00213C35"/>
    <w:rsid w:val="00215DF6"/>
    <w:rsid w:val="0021731D"/>
    <w:rsid w:val="0022171D"/>
    <w:rsid w:val="0022505F"/>
    <w:rsid w:val="00226861"/>
    <w:rsid w:val="00231B71"/>
    <w:rsid w:val="00232636"/>
    <w:rsid w:val="00233A20"/>
    <w:rsid w:val="00234A0A"/>
    <w:rsid w:val="002371F9"/>
    <w:rsid w:val="00237B3D"/>
    <w:rsid w:val="00241BEF"/>
    <w:rsid w:val="00244F12"/>
    <w:rsid w:val="00245A63"/>
    <w:rsid w:val="0024737B"/>
    <w:rsid w:val="00253CFE"/>
    <w:rsid w:val="00254DA3"/>
    <w:rsid w:val="0025589A"/>
    <w:rsid w:val="0025704F"/>
    <w:rsid w:val="00261A84"/>
    <w:rsid w:val="00263B1E"/>
    <w:rsid w:val="00264624"/>
    <w:rsid w:val="00264BF2"/>
    <w:rsid w:val="00264FAA"/>
    <w:rsid w:val="002716EE"/>
    <w:rsid w:val="00271CF4"/>
    <w:rsid w:val="002721CC"/>
    <w:rsid w:val="0028267E"/>
    <w:rsid w:val="002840D3"/>
    <w:rsid w:val="00284D94"/>
    <w:rsid w:val="00290E47"/>
    <w:rsid w:val="0029105B"/>
    <w:rsid w:val="002936BB"/>
    <w:rsid w:val="002968EF"/>
    <w:rsid w:val="002A0B7F"/>
    <w:rsid w:val="002A0EA7"/>
    <w:rsid w:val="002B0D95"/>
    <w:rsid w:val="002B1ABA"/>
    <w:rsid w:val="002B3AD1"/>
    <w:rsid w:val="002B4DCD"/>
    <w:rsid w:val="002B58AB"/>
    <w:rsid w:val="002B7003"/>
    <w:rsid w:val="002C10B8"/>
    <w:rsid w:val="002C1A48"/>
    <w:rsid w:val="002C799C"/>
    <w:rsid w:val="002D03C7"/>
    <w:rsid w:val="002D2B93"/>
    <w:rsid w:val="002D2DB7"/>
    <w:rsid w:val="002D5308"/>
    <w:rsid w:val="002D6D69"/>
    <w:rsid w:val="002E01B4"/>
    <w:rsid w:val="002E06E9"/>
    <w:rsid w:val="002F09D2"/>
    <w:rsid w:val="002F36B3"/>
    <w:rsid w:val="00302696"/>
    <w:rsid w:val="0030593F"/>
    <w:rsid w:val="00305DFB"/>
    <w:rsid w:val="00311129"/>
    <w:rsid w:val="003120DC"/>
    <w:rsid w:val="0032016A"/>
    <w:rsid w:val="00326225"/>
    <w:rsid w:val="0032657A"/>
    <w:rsid w:val="00327201"/>
    <w:rsid w:val="00330CEE"/>
    <w:rsid w:val="00331144"/>
    <w:rsid w:val="0033311B"/>
    <w:rsid w:val="00335961"/>
    <w:rsid w:val="00335D01"/>
    <w:rsid w:val="00343910"/>
    <w:rsid w:val="00343EC7"/>
    <w:rsid w:val="0034618A"/>
    <w:rsid w:val="00346753"/>
    <w:rsid w:val="0034714F"/>
    <w:rsid w:val="0034749C"/>
    <w:rsid w:val="00350F8D"/>
    <w:rsid w:val="00351223"/>
    <w:rsid w:val="00354060"/>
    <w:rsid w:val="00354209"/>
    <w:rsid w:val="00366B80"/>
    <w:rsid w:val="003701A1"/>
    <w:rsid w:val="003846BA"/>
    <w:rsid w:val="003854C6"/>
    <w:rsid w:val="0038601C"/>
    <w:rsid w:val="0038611F"/>
    <w:rsid w:val="00391407"/>
    <w:rsid w:val="003921A7"/>
    <w:rsid w:val="00393F9B"/>
    <w:rsid w:val="00394134"/>
    <w:rsid w:val="00397BD2"/>
    <w:rsid w:val="003A0AF4"/>
    <w:rsid w:val="003A1941"/>
    <w:rsid w:val="003A1ABD"/>
    <w:rsid w:val="003A71DC"/>
    <w:rsid w:val="003A76F8"/>
    <w:rsid w:val="003C15D6"/>
    <w:rsid w:val="003C399A"/>
    <w:rsid w:val="003C6DEB"/>
    <w:rsid w:val="003D0DBB"/>
    <w:rsid w:val="003D1EC0"/>
    <w:rsid w:val="003D20F0"/>
    <w:rsid w:val="003D2246"/>
    <w:rsid w:val="003D39B7"/>
    <w:rsid w:val="003D4776"/>
    <w:rsid w:val="003E422C"/>
    <w:rsid w:val="003E626C"/>
    <w:rsid w:val="003F163C"/>
    <w:rsid w:val="003F3132"/>
    <w:rsid w:val="003F3FF5"/>
    <w:rsid w:val="00400369"/>
    <w:rsid w:val="004049B3"/>
    <w:rsid w:val="00406F97"/>
    <w:rsid w:val="0040754B"/>
    <w:rsid w:val="00417FE3"/>
    <w:rsid w:val="004200D9"/>
    <w:rsid w:val="00420E5C"/>
    <w:rsid w:val="00421A68"/>
    <w:rsid w:val="00425C80"/>
    <w:rsid w:val="0043005D"/>
    <w:rsid w:val="00430C5D"/>
    <w:rsid w:val="00431D02"/>
    <w:rsid w:val="00441C53"/>
    <w:rsid w:val="00443596"/>
    <w:rsid w:val="0044572A"/>
    <w:rsid w:val="004461D1"/>
    <w:rsid w:val="004564D6"/>
    <w:rsid w:val="00456F2C"/>
    <w:rsid w:val="004572CC"/>
    <w:rsid w:val="00457BF7"/>
    <w:rsid w:val="004650D1"/>
    <w:rsid w:val="00467597"/>
    <w:rsid w:val="00470B0E"/>
    <w:rsid w:val="00470B8D"/>
    <w:rsid w:val="0047385F"/>
    <w:rsid w:val="00476518"/>
    <w:rsid w:val="00480B1C"/>
    <w:rsid w:val="00487620"/>
    <w:rsid w:val="004A0AE4"/>
    <w:rsid w:val="004B74F8"/>
    <w:rsid w:val="004C164F"/>
    <w:rsid w:val="004C3E99"/>
    <w:rsid w:val="004C53B1"/>
    <w:rsid w:val="004C60CB"/>
    <w:rsid w:val="004C69D9"/>
    <w:rsid w:val="004E1CB4"/>
    <w:rsid w:val="004E6168"/>
    <w:rsid w:val="004E66F8"/>
    <w:rsid w:val="004F1B2B"/>
    <w:rsid w:val="004F5D3B"/>
    <w:rsid w:val="00501631"/>
    <w:rsid w:val="00505368"/>
    <w:rsid w:val="0050570F"/>
    <w:rsid w:val="00515222"/>
    <w:rsid w:val="005205EE"/>
    <w:rsid w:val="00520904"/>
    <w:rsid w:val="00521EFC"/>
    <w:rsid w:val="00524940"/>
    <w:rsid w:val="00524F84"/>
    <w:rsid w:val="00526B0D"/>
    <w:rsid w:val="00530EA8"/>
    <w:rsid w:val="00532296"/>
    <w:rsid w:val="00535EEF"/>
    <w:rsid w:val="00537234"/>
    <w:rsid w:val="00537E31"/>
    <w:rsid w:val="005404B9"/>
    <w:rsid w:val="00541B26"/>
    <w:rsid w:val="00545093"/>
    <w:rsid w:val="00552E10"/>
    <w:rsid w:val="00554AB8"/>
    <w:rsid w:val="00555805"/>
    <w:rsid w:val="00563251"/>
    <w:rsid w:val="00564106"/>
    <w:rsid w:val="005646C1"/>
    <w:rsid w:val="00571665"/>
    <w:rsid w:val="005727F7"/>
    <w:rsid w:val="0057311C"/>
    <w:rsid w:val="00575302"/>
    <w:rsid w:val="00577BA0"/>
    <w:rsid w:val="00577D85"/>
    <w:rsid w:val="00580F83"/>
    <w:rsid w:val="00583DFE"/>
    <w:rsid w:val="0059273D"/>
    <w:rsid w:val="0059406B"/>
    <w:rsid w:val="005A62AF"/>
    <w:rsid w:val="005A7182"/>
    <w:rsid w:val="005B1D5B"/>
    <w:rsid w:val="005C029E"/>
    <w:rsid w:val="005C4679"/>
    <w:rsid w:val="005C5CBD"/>
    <w:rsid w:val="005C63CC"/>
    <w:rsid w:val="005C72DD"/>
    <w:rsid w:val="005D0BD4"/>
    <w:rsid w:val="005D3716"/>
    <w:rsid w:val="005D4E94"/>
    <w:rsid w:val="005D6DD2"/>
    <w:rsid w:val="005E15E3"/>
    <w:rsid w:val="005E5440"/>
    <w:rsid w:val="005E672C"/>
    <w:rsid w:val="005F0E95"/>
    <w:rsid w:val="005F23D0"/>
    <w:rsid w:val="005F2D40"/>
    <w:rsid w:val="005F4E97"/>
    <w:rsid w:val="005F5883"/>
    <w:rsid w:val="006003B8"/>
    <w:rsid w:val="00600550"/>
    <w:rsid w:val="006009EC"/>
    <w:rsid w:val="00603CBD"/>
    <w:rsid w:val="006065DF"/>
    <w:rsid w:val="00611F9A"/>
    <w:rsid w:val="00612805"/>
    <w:rsid w:val="006136B0"/>
    <w:rsid w:val="00613F83"/>
    <w:rsid w:val="00614BD1"/>
    <w:rsid w:val="006179EF"/>
    <w:rsid w:val="0062183F"/>
    <w:rsid w:val="00623188"/>
    <w:rsid w:val="00626852"/>
    <w:rsid w:val="006350B3"/>
    <w:rsid w:val="00635850"/>
    <w:rsid w:val="00652393"/>
    <w:rsid w:val="00653BF7"/>
    <w:rsid w:val="00657B24"/>
    <w:rsid w:val="00662904"/>
    <w:rsid w:val="00663DFB"/>
    <w:rsid w:val="00664D29"/>
    <w:rsid w:val="00670C58"/>
    <w:rsid w:val="0067426E"/>
    <w:rsid w:val="00674853"/>
    <w:rsid w:val="00677960"/>
    <w:rsid w:val="00677AEC"/>
    <w:rsid w:val="00677CAC"/>
    <w:rsid w:val="00683DC1"/>
    <w:rsid w:val="00686AFC"/>
    <w:rsid w:val="00692579"/>
    <w:rsid w:val="00693CF6"/>
    <w:rsid w:val="00695D21"/>
    <w:rsid w:val="006979AC"/>
    <w:rsid w:val="006A0B84"/>
    <w:rsid w:val="006A4302"/>
    <w:rsid w:val="006A4E67"/>
    <w:rsid w:val="006A682C"/>
    <w:rsid w:val="006B0BE3"/>
    <w:rsid w:val="006C0CB8"/>
    <w:rsid w:val="006C1AC4"/>
    <w:rsid w:val="006C234A"/>
    <w:rsid w:val="006C388B"/>
    <w:rsid w:val="006C4A93"/>
    <w:rsid w:val="006C4F8C"/>
    <w:rsid w:val="006C5685"/>
    <w:rsid w:val="006D2DCD"/>
    <w:rsid w:val="006D68D7"/>
    <w:rsid w:val="006D7E96"/>
    <w:rsid w:val="006E0D62"/>
    <w:rsid w:val="006E1385"/>
    <w:rsid w:val="006E298C"/>
    <w:rsid w:val="006E5D51"/>
    <w:rsid w:val="006F2E50"/>
    <w:rsid w:val="006F545E"/>
    <w:rsid w:val="0070400B"/>
    <w:rsid w:val="0071420D"/>
    <w:rsid w:val="00715A36"/>
    <w:rsid w:val="0071756C"/>
    <w:rsid w:val="00717DD5"/>
    <w:rsid w:val="0072117D"/>
    <w:rsid w:val="0072232C"/>
    <w:rsid w:val="0072291D"/>
    <w:rsid w:val="00726FE4"/>
    <w:rsid w:val="007311E3"/>
    <w:rsid w:val="00732392"/>
    <w:rsid w:val="0074291D"/>
    <w:rsid w:val="00743F73"/>
    <w:rsid w:val="00744461"/>
    <w:rsid w:val="00746A9F"/>
    <w:rsid w:val="00757D31"/>
    <w:rsid w:val="0076279D"/>
    <w:rsid w:val="0076399C"/>
    <w:rsid w:val="00763BD5"/>
    <w:rsid w:val="00763E46"/>
    <w:rsid w:val="00765803"/>
    <w:rsid w:val="00767514"/>
    <w:rsid w:val="00770271"/>
    <w:rsid w:val="00775B49"/>
    <w:rsid w:val="007772BE"/>
    <w:rsid w:val="00777949"/>
    <w:rsid w:val="0078219C"/>
    <w:rsid w:val="007825B9"/>
    <w:rsid w:val="00782EF2"/>
    <w:rsid w:val="00783F09"/>
    <w:rsid w:val="007847AB"/>
    <w:rsid w:val="00787CDE"/>
    <w:rsid w:val="00791E79"/>
    <w:rsid w:val="00796C45"/>
    <w:rsid w:val="007A068C"/>
    <w:rsid w:val="007B00A6"/>
    <w:rsid w:val="007B06EF"/>
    <w:rsid w:val="007B362E"/>
    <w:rsid w:val="007B5553"/>
    <w:rsid w:val="007C2873"/>
    <w:rsid w:val="007C53C2"/>
    <w:rsid w:val="007C7A87"/>
    <w:rsid w:val="007D3131"/>
    <w:rsid w:val="007E27A4"/>
    <w:rsid w:val="007F02C0"/>
    <w:rsid w:val="007F1E6D"/>
    <w:rsid w:val="007F29DE"/>
    <w:rsid w:val="007F3208"/>
    <w:rsid w:val="007F3BE7"/>
    <w:rsid w:val="007F5CC1"/>
    <w:rsid w:val="007F674B"/>
    <w:rsid w:val="007F69BF"/>
    <w:rsid w:val="00810427"/>
    <w:rsid w:val="0081137F"/>
    <w:rsid w:val="00812147"/>
    <w:rsid w:val="0081269A"/>
    <w:rsid w:val="008137E2"/>
    <w:rsid w:val="00817E6D"/>
    <w:rsid w:val="00817FC4"/>
    <w:rsid w:val="00820262"/>
    <w:rsid w:val="00820A57"/>
    <w:rsid w:val="008261C4"/>
    <w:rsid w:val="008339BD"/>
    <w:rsid w:val="00834A89"/>
    <w:rsid w:val="008354BB"/>
    <w:rsid w:val="0083720E"/>
    <w:rsid w:val="008405F9"/>
    <w:rsid w:val="00840755"/>
    <w:rsid w:val="00840CCD"/>
    <w:rsid w:val="00842CBB"/>
    <w:rsid w:val="00850144"/>
    <w:rsid w:val="0085128B"/>
    <w:rsid w:val="00851B4F"/>
    <w:rsid w:val="00853B54"/>
    <w:rsid w:val="008563D5"/>
    <w:rsid w:val="008611AB"/>
    <w:rsid w:val="0087052F"/>
    <w:rsid w:val="00874FBF"/>
    <w:rsid w:val="008761F2"/>
    <w:rsid w:val="00876852"/>
    <w:rsid w:val="0088651D"/>
    <w:rsid w:val="00891EEE"/>
    <w:rsid w:val="008952E2"/>
    <w:rsid w:val="008A031D"/>
    <w:rsid w:val="008A12F9"/>
    <w:rsid w:val="008B558E"/>
    <w:rsid w:val="008B6FD5"/>
    <w:rsid w:val="008D0763"/>
    <w:rsid w:val="008E033A"/>
    <w:rsid w:val="008E6AA2"/>
    <w:rsid w:val="008F080A"/>
    <w:rsid w:val="008F30C7"/>
    <w:rsid w:val="008F4244"/>
    <w:rsid w:val="008F511A"/>
    <w:rsid w:val="008F5AA8"/>
    <w:rsid w:val="00904D0A"/>
    <w:rsid w:val="00911999"/>
    <w:rsid w:val="00915354"/>
    <w:rsid w:val="00916ADA"/>
    <w:rsid w:val="00922DBA"/>
    <w:rsid w:val="00923EF4"/>
    <w:rsid w:val="009267DB"/>
    <w:rsid w:val="00926EC0"/>
    <w:rsid w:val="00927FD3"/>
    <w:rsid w:val="00930FE4"/>
    <w:rsid w:val="009311B2"/>
    <w:rsid w:val="00935774"/>
    <w:rsid w:val="00941E74"/>
    <w:rsid w:val="00943996"/>
    <w:rsid w:val="0094702E"/>
    <w:rsid w:val="00952B04"/>
    <w:rsid w:val="00953F6A"/>
    <w:rsid w:val="00955CF6"/>
    <w:rsid w:val="00956018"/>
    <w:rsid w:val="00957C99"/>
    <w:rsid w:val="00961E1C"/>
    <w:rsid w:val="00963798"/>
    <w:rsid w:val="009657D3"/>
    <w:rsid w:val="00966147"/>
    <w:rsid w:val="00967496"/>
    <w:rsid w:val="009731AA"/>
    <w:rsid w:val="00981F02"/>
    <w:rsid w:val="00984294"/>
    <w:rsid w:val="00992E44"/>
    <w:rsid w:val="009945A3"/>
    <w:rsid w:val="009A4C38"/>
    <w:rsid w:val="009A672E"/>
    <w:rsid w:val="009A6B37"/>
    <w:rsid w:val="009B177C"/>
    <w:rsid w:val="009B7E07"/>
    <w:rsid w:val="009C1677"/>
    <w:rsid w:val="009C6D9C"/>
    <w:rsid w:val="009D575C"/>
    <w:rsid w:val="009D6073"/>
    <w:rsid w:val="009E2B80"/>
    <w:rsid w:val="009E6221"/>
    <w:rsid w:val="009F297F"/>
    <w:rsid w:val="009F4139"/>
    <w:rsid w:val="009F6814"/>
    <w:rsid w:val="00A0050E"/>
    <w:rsid w:val="00A065CD"/>
    <w:rsid w:val="00A06FA2"/>
    <w:rsid w:val="00A07088"/>
    <w:rsid w:val="00A135BF"/>
    <w:rsid w:val="00A15070"/>
    <w:rsid w:val="00A207D9"/>
    <w:rsid w:val="00A21458"/>
    <w:rsid w:val="00A2206D"/>
    <w:rsid w:val="00A277B2"/>
    <w:rsid w:val="00A3020D"/>
    <w:rsid w:val="00A31BD5"/>
    <w:rsid w:val="00A32C6C"/>
    <w:rsid w:val="00A35DDA"/>
    <w:rsid w:val="00A40C4F"/>
    <w:rsid w:val="00A41F20"/>
    <w:rsid w:val="00A4714A"/>
    <w:rsid w:val="00A54D80"/>
    <w:rsid w:val="00A6178C"/>
    <w:rsid w:val="00A635EE"/>
    <w:rsid w:val="00A64D23"/>
    <w:rsid w:val="00A6559B"/>
    <w:rsid w:val="00A67A8D"/>
    <w:rsid w:val="00A727D3"/>
    <w:rsid w:val="00A73025"/>
    <w:rsid w:val="00A737AB"/>
    <w:rsid w:val="00A753C7"/>
    <w:rsid w:val="00A76F11"/>
    <w:rsid w:val="00A80963"/>
    <w:rsid w:val="00A830B8"/>
    <w:rsid w:val="00A8534F"/>
    <w:rsid w:val="00A85456"/>
    <w:rsid w:val="00A8703F"/>
    <w:rsid w:val="00A9054A"/>
    <w:rsid w:val="00A91144"/>
    <w:rsid w:val="00A929C3"/>
    <w:rsid w:val="00A95A2F"/>
    <w:rsid w:val="00A95D42"/>
    <w:rsid w:val="00A961A1"/>
    <w:rsid w:val="00AA2725"/>
    <w:rsid w:val="00AA2C79"/>
    <w:rsid w:val="00AA3A04"/>
    <w:rsid w:val="00AA4747"/>
    <w:rsid w:val="00AB2F08"/>
    <w:rsid w:val="00AC5B45"/>
    <w:rsid w:val="00AD026C"/>
    <w:rsid w:val="00AD2CF1"/>
    <w:rsid w:val="00AD32A9"/>
    <w:rsid w:val="00AD4377"/>
    <w:rsid w:val="00AD4BAE"/>
    <w:rsid w:val="00AD652C"/>
    <w:rsid w:val="00AE260A"/>
    <w:rsid w:val="00AE446A"/>
    <w:rsid w:val="00AE4E7C"/>
    <w:rsid w:val="00AF0A3D"/>
    <w:rsid w:val="00AF2CFF"/>
    <w:rsid w:val="00B002E2"/>
    <w:rsid w:val="00B02888"/>
    <w:rsid w:val="00B04E6A"/>
    <w:rsid w:val="00B10983"/>
    <w:rsid w:val="00B10E31"/>
    <w:rsid w:val="00B14446"/>
    <w:rsid w:val="00B17457"/>
    <w:rsid w:val="00B17EB6"/>
    <w:rsid w:val="00B225A8"/>
    <w:rsid w:val="00B2343A"/>
    <w:rsid w:val="00B25247"/>
    <w:rsid w:val="00B330D9"/>
    <w:rsid w:val="00B335D0"/>
    <w:rsid w:val="00B338C3"/>
    <w:rsid w:val="00B34877"/>
    <w:rsid w:val="00B4539D"/>
    <w:rsid w:val="00B47EF4"/>
    <w:rsid w:val="00B50DA9"/>
    <w:rsid w:val="00B523D3"/>
    <w:rsid w:val="00B56DFD"/>
    <w:rsid w:val="00B61001"/>
    <w:rsid w:val="00B6465C"/>
    <w:rsid w:val="00B64930"/>
    <w:rsid w:val="00B707BF"/>
    <w:rsid w:val="00B7269E"/>
    <w:rsid w:val="00B74C4F"/>
    <w:rsid w:val="00B75889"/>
    <w:rsid w:val="00B77824"/>
    <w:rsid w:val="00B8236E"/>
    <w:rsid w:val="00B87CE6"/>
    <w:rsid w:val="00B9006B"/>
    <w:rsid w:val="00B935A8"/>
    <w:rsid w:val="00B9599A"/>
    <w:rsid w:val="00B97C3E"/>
    <w:rsid w:val="00BA1B84"/>
    <w:rsid w:val="00BA7E9C"/>
    <w:rsid w:val="00BB28EE"/>
    <w:rsid w:val="00BB4F23"/>
    <w:rsid w:val="00BC129B"/>
    <w:rsid w:val="00BC6561"/>
    <w:rsid w:val="00BC6EBA"/>
    <w:rsid w:val="00BD31D2"/>
    <w:rsid w:val="00BD3E00"/>
    <w:rsid w:val="00BE1931"/>
    <w:rsid w:val="00BE552B"/>
    <w:rsid w:val="00BF07B7"/>
    <w:rsid w:val="00BF102E"/>
    <w:rsid w:val="00BF1CDE"/>
    <w:rsid w:val="00C00339"/>
    <w:rsid w:val="00C00859"/>
    <w:rsid w:val="00C02B72"/>
    <w:rsid w:val="00C0534B"/>
    <w:rsid w:val="00C12A52"/>
    <w:rsid w:val="00C156BE"/>
    <w:rsid w:val="00C15EE5"/>
    <w:rsid w:val="00C175AA"/>
    <w:rsid w:val="00C26A5B"/>
    <w:rsid w:val="00C31B19"/>
    <w:rsid w:val="00C32DB1"/>
    <w:rsid w:val="00C356D5"/>
    <w:rsid w:val="00C4169E"/>
    <w:rsid w:val="00C45F95"/>
    <w:rsid w:val="00C52F02"/>
    <w:rsid w:val="00C53D01"/>
    <w:rsid w:val="00C55B7E"/>
    <w:rsid w:val="00C55E26"/>
    <w:rsid w:val="00C61B70"/>
    <w:rsid w:val="00C72C17"/>
    <w:rsid w:val="00C74DB8"/>
    <w:rsid w:val="00C750C0"/>
    <w:rsid w:val="00C76512"/>
    <w:rsid w:val="00C7782D"/>
    <w:rsid w:val="00C77EFD"/>
    <w:rsid w:val="00C8203C"/>
    <w:rsid w:val="00C92BA0"/>
    <w:rsid w:val="00C9403B"/>
    <w:rsid w:val="00C94B18"/>
    <w:rsid w:val="00C95420"/>
    <w:rsid w:val="00CA3BCE"/>
    <w:rsid w:val="00CB5513"/>
    <w:rsid w:val="00CC2C73"/>
    <w:rsid w:val="00CD09E8"/>
    <w:rsid w:val="00CD145E"/>
    <w:rsid w:val="00CD1963"/>
    <w:rsid w:val="00CD30F1"/>
    <w:rsid w:val="00CD7A34"/>
    <w:rsid w:val="00CE55A2"/>
    <w:rsid w:val="00CE64A6"/>
    <w:rsid w:val="00CF1F69"/>
    <w:rsid w:val="00CF4BD7"/>
    <w:rsid w:val="00CF5145"/>
    <w:rsid w:val="00CF5A02"/>
    <w:rsid w:val="00CF65C4"/>
    <w:rsid w:val="00D0067A"/>
    <w:rsid w:val="00D01B2C"/>
    <w:rsid w:val="00D05529"/>
    <w:rsid w:val="00D117A9"/>
    <w:rsid w:val="00D159B3"/>
    <w:rsid w:val="00D17B42"/>
    <w:rsid w:val="00D262D4"/>
    <w:rsid w:val="00D3197C"/>
    <w:rsid w:val="00D3711B"/>
    <w:rsid w:val="00D41A3C"/>
    <w:rsid w:val="00D42741"/>
    <w:rsid w:val="00D430EA"/>
    <w:rsid w:val="00D4459A"/>
    <w:rsid w:val="00D46EFF"/>
    <w:rsid w:val="00D502E2"/>
    <w:rsid w:val="00D50B6E"/>
    <w:rsid w:val="00D516B2"/>
    <w:rsid w:val="00D53A8C"/>
    <w:rsid w:val="00D57AFB"/>
    <w:rsid w:val="00D64805"/>
    <w:rsid w:val="00D66F16"/>
    <w:rsid w:val="00D679FB"/>
    <w:rsid w:val="00D74CA6"/>
    <w:rsid w:val="00D766A5"/>
    <w:rsid w:val="00D86DC7"/>
    <w:rsid w:val="00D90DA3"/>
    <w:rsid w:val="00D90EFF"/>
    <w:rsid w:val="00D95B35"/>
    <w:rsid w:val="00DA07AE"/>
    <w:rsid w:val="00DA2536"/>
    <w:rsid w:val="00DA57F7"/>
    <w:rsid w:val="00DA6B23"/>
    <w:rsid w:val="00DB1328"/>
    <w:rsid w:val="00DB2641"/>
    <w:rsid w:val="00DB5128"/>
    <w:rsid w:val="00DB69A2"/>
    <w:rsid w:val="00DC1378"/>
    <w:rsid w:val="00DC599A"/>
    <w:rsid w:val="00DC683F"/>
    <w:rsid w:val="00DD3AA8"/>
    <w:rsid w:val="00DD5909"/>
    <w:rsid w:val="00DE0903"/>
    <w:rsid w:val="00DE0D6F"/>
    <w:rsid w:val="00DE238C"/>
    <w:rsid w:val="00DE3DDE"/>
    <w:rsid w:val="00DE702B"/>
    <w:rsid w:val="00DF33ED"/>
    <w:rsid w:val="00DF4A2E"/>
    <w:rsid w:val="00DF65C2"/>
    <w:rsid w:val="00DF6B6B"/>
    <w:rsid w:val="00DF702A"/>
    <w:rsid w:val="00E05708"/>
    <w:rsid w:val="00E1200F"/>
    <w:rsid w:val="00E13F39"/>
    <w:rsid w:val="00E14AF6"/>
    <w:rsid w:val="00E14E42"/>
    <w:rsid w:val="00E2226C"/>
    <w:rsid w:val="00E24CEC"/>
    <w:rsid w:val="00E2722E"/>
    <w:rsid w:val="00E33064"/>
    <w:rsid w:val="00E4062D"/>
    <w:rsid w:val="00E447BF"/>
    <w:rsid w:val="00E470A9"/>
    <w:rsid w:val="00E51259"/>
    <w:rsid w:val="00E5375F"/>
    <w:rsid w:val="00E56955"/>
    <w:rsid w:val="00E56E86"/>
    <w:rsid w:val="00E63E0C"/>
    <w:rsid w:val="00E65F4C"/>
    <w:rsid w:val="00E67E71"/>
    <w:rsid w:val="00E751D2"/>
    <w:rsid w:val="00E80311"/>
    <w:rsid w:val="00E825E2"/>
    <w:rsid w:val="00E85905"/>
    <w:rsid w:val="00E873C4"/>
    <w:rsid w:val="00E95182"/>
    <w:rsid w:val="00E95837"/>
    <w:rsid w:val="00E9725C"/>
    <w:rsid w:val="00EA35DD"/>
    <w:rsid w:val="00EA3EEF"/>
    <w:rsid w:val="00EA4636"/>
    <w:rsid w:val="00EB0A56"/>
    <w:rsid w:val="00EB320A"/>
    <w:rsid w:val="00EB3550"/>
    <w:rsid w:val="00EB60B8"/>
    <w:rsid w:val="00EB7D84"/>
    <w:rsid w:val="00EC02AC"/>
    <w:rsid w:val="00ED0D30"/>
    <w:rsid w:val="00ED6838"/>
    <w:rsid w:val="00EE3D74"/>
    <w:rsid w:val="00EF00C9"/>
    <w:rsid w:val="00EF04AF"/>
    <w:rsid w:val="00EF09B6"/>
    <w:rsid w:val="00EF5CE0"/>
    <w:rsid w:val="00EF6E73"/>
    <w:rsid w:val="00F013E4"/>
    <w:rsid w:val="00F06EF7"/>
    <w:rsid w:val="00F10329"/>
    <w:rsid w:val="00F12449"/>
    <w:rsid w:val="00F12DCB"/>
    <w:rsid w:val="00F17A19"/>
    <w:rsid w:val="00F24B9C"/>
    <w:rsid w:val="00F268D6"/>
    <w:rsid w:val="00F32843"/>
    <w:rsid w:val="00F35DE6"/>
    <w:rsid w:val="00F42D18"/>
    <w:rsid w:val="00F46FF9"/>
    <w:rsid w:val="00F57186"/>
    <w:rsid w:val="00F60ECC"/>
    <w:rsid w:val="00F73E59"/>
    <w:rsid w:val="00F74517"/>
    <w:rsid w:val="00F76516"/>
    <w:rsid w:val="00F76CC9"/>
    <w:rsid w:val="00F958B1"/>
    <w:rsid w:val="00FA3E9C"/>
    <w:rsid w:val="00FA59CB"/>
    <w:rsid w:val="00FA6498"/>
    <w:rsid w:val="00FB556A"/>
    <w:rsid w:val="00FC0503"/>
    <w:rsid w:val="00FC1055"/>
    <w:rsid w:val="00FC1ABC"/>
    <w:rsid w:val="00FC296B"/>
    <w:rsid w:val="00FC3F1C"/>
    <w:rsid w:val="00FC78DE"/>
    <w:rsid w:val="00FC7B54"/>
    <w:rsid w:val="00FD0CFF"/>
    <w:rsid w:val="00FD1F57"/>
    <w:rsid w:val="00FD3411"/>
    <w:rsid w:val="00FD666B"/>
    <w:rsid w:val="00FE3F19"/>
    <w:rsid w:val="00FE5F97"/>
    <w:rsid w:val="00FF1B17"/>
    <w:rsid w:val="00FF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>
      <v:fill color="white" on="f"/>
      <v:stroke on="f"/>
      <o:colormru v:ext="edit" colors="#3875d7,#f8944c,#fab280,#e88b82,#337321,#40b401,#92d46e,#709d64"/>
    </o:shapedefaults>
    <o:shapelayout v:ext="edit">
      <o:idmap v:ext="edit" data="2"/>
    </o:shapelayout>
  </w:shapeDefaults>
  <w:decimalSymbol w:val=","/>
  <w:listSeparator w:val=";"/>
  <w14:docId w14:val="5D0A61F3"/>
  <w15:chartTrackingRefBased/>
  <w15:docId w15:val="{036D2B8F-3DEE-4A62-AECF-E92CA9D5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7B42"/>
  </w:style>
  <w:style w:type="paragraph" w:styleId="Ttulo1">
    <w:name w:val="heading 1"/>
    <w:basedOn w:val="Normal"/>
    <w:next w:val="Normal"/>
    <w:qFormat/>
    <w:rsid w:val="00125E7A"/>
    <w:pPr>
      <w:keepNext/>
      <w:jc w:val="right"/>
      <w:outlineLvl w:val="0"/>
    </w:pPr>
    <w:rPr>
      <w:rFonts w:ascii="Arial Narrow" w:hAnsi="Arial Narrow"/>
      <w:smallCaps/>
      <w:color w:val="FFFFFF"/>
      <w:sz w:val="100"/>
      <w:lang w:val="es-ES_tradnl"/>
    </w:rPr>
  </w:style>
  <w:style w:type="paragraph" w:styleId="Ttulo2">
    <w:name w:val="heading 2"/>
    <w:basedOn w:val="Normal"/>
    <w:next w:val="Normal"/>
    <w:qFormat/>
    <w:rsid w:val="00125E7A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qFormat/>
    <w:rsid w:val="00125E7A"/>
    <w:pPr>
      <w:keepNext/>
      <w:numPr>
        <w:ilvl w:val="2"/>
        <w:numId w:val="1"/>
      </w:numPr>
      <w:outlineLvl w:val="2"/>
    </w:pPr>
    <w:rPr>
      <w:rFonts w:ascii="Arial Narrow" w:hAnsi="Arial Narrow"/>
      <w:smallCaps/>
      <w:sz w:val="60"/>
      <w:lang w:val="es-ES_tradnl"/>
    </w:rPr>
  </w:style>
  <w:style w:type="paragraph" w:styleId="Ttulo4">
    <w:name w:val="heading 4"/>
    <w:basedOn w:val="Normal"/>
    <w:next w:val="Normal"/>
    <w:qFormat/>
    <w:rsid w:val="00125E7A"/>
    <w:pPr>
      <w:keepNext/>
      <w:numPr>
        <w:ilvl w:val="3"/>
        <w:numId w:val="1"/>
      </w:numPr>
      <w:jc w:val="center"/>
      <w:outlineLvl w:val="3"/>
    </w:pPr>
    <w:rPr>
      <w:rFonts w:ascii="Arial Narrow" w:hAnsi="Arial Narrow"/>
      <w:caps/>
      <w:sz w:val="26"/>
      <w:lang w:val="es-ES_tradnl"/>
    </w:rPr>
  </w:style>
  <w:style w:type="paragraph" w:styleId="Ttulo5">
    <w:name w:val="heading 5"/>
    <w:basedOn w:val="Normal"/>
    <w:next w:val="Normal"/>
    <w:qFormat/>
    <w:rsid w:val="00125E7A"/>
    <w:pPr>
      <w:keepNext/>
      <w:numPr>
        <w:ilvl w:val="4"/>
        <w:numId w:val="1"/>
      </w:numPr>
      <w:jc w:val="center"/>
      <w:outlineLvl w:val="4"/>
    </w:pPr>
    <w:rPr>
      <w:rFonts w:ascii="AvantGarde Bk BT" w:hAnsi="AvantGarde Bk BT"/>
      <w:sz w:val="40"/>
    </w:rPr>
  </w:style>
  <w:style w:type="paragraph" w:styleId="Ttulo6">
    <w:name w:val="heading 6"/>
    <w:basedOn w:val="Normal"/>
    <w:next w:val="Normal"/>
    <w:qFormat/>
    <w:rsid w:val="00125E7A"/>
    <w:pPr>
      <w:keepNext/>
      <w:numPr>
        <w:ilvl w:val="5"/>
        <w:numId w:val="1"/>
      </w:numPr>
      <w:jc w:val="center"/>
      <w:outlineLvl w:val="5"/>
    </w:pPr>
    <w:rPr>
      <w:rFonts w:ascii="AvantGarde Bk BT" w:hAnsi="AvantGarde Bk BT"/>
      <w:sz w:val="60"/>
    </w:rPr>
  </w:style>
  <w:style w:type="paragraph" w:styleId="Ttulo7">
    <w:name w:val="heading 7"/>
    <w:basedOn w:val="Normal"/>
    <w:next w:val="Normal"/>
    <w:qFormat/>
    <w:rsid w:val="00125E7A"/>
    <w:pPr>
      <w:keepNext/>
      <w:numPr>
        <w:ilvl w:val="6"/>
        <w:numId w:val="1"/>
      </w:numPr>
      <w:jc w:val="center"/>
      <w:outlineLvl w:val="6"/>
    </w:pPr>
    <w:rPr>
      <w:rFonts w:ascii="Arial Rounded MT Bold" w:hAnsi="Arial Rounded MT Bold"/>
      <w:smallCaps/>
      <w:sz w:val="50"/>
    </w:rPr>
  </w:style>
  <w:style w:type="paragraph" w:styleId="Ttulo8">
    <w:name w:val="heading 8"/>
    <w:basedOn w:val="Normal"/>
    <w:next w:val="Normal"/>
    <w:qFormat/>
    <w:rsid w:val="00125E7A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125E7A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link w:val="EncabezadoCar"/>
    <w:rsid w:val="005C029E"/>
    <w:pPr>
      <w:suppressAutoHyphens/>
      <w:spacing w:line="160" w:lineRule="exact"/>
    </w:pPr>
    <w:rPr>
      <w:rFonts w:ascii="Open Sans SemiBold" w:hAnsi="Open Sans SemiBold"/>
      <w:caps/>
      <w:color w:val="808080"/>
      <w:sz w:val="16"/>
      <w:szCs w:val="16"/>
    </w:rPr>
  </w:style>
  <w:style w:type="paragraph" w:customStyle="1" w:styleId="MDAUTReto">
    <w:name w:val="MD_AUT_Reto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Letras">
    <w:name w:val="MD_AUT_Letras"/>
    <w:rsid w:val="00CF1F69"/>
    <w:pPr>
      <w:numPr>
        <w:ilvl w:val="1"/>
        <w:numId w:val="2"/>
      </w:numPr>
      <w:spacing w:before="40" w:after="40"/>
      <w:ind w:right="227"/>
    </w:pPr>
    <w:rPr>
      <w:rFonts w:ascii="Open Sans Light" w:hAnsi="Open Sans Light"/>
      <w:szCs w:val="24"/>
    </w:rPr>
  </w:style>
  <w:style w:type="paragraph" w:customStyle="1" w:styleId="MDAUTTextoVieta1">
    <w:name w:val="MD_AUT_TextoViñeta1"/>
    <w:rsid w:val="00A64D23"/>
    <w:pPr>
      <w:spacing w:before="40" w:after="40"/>
      <w:ind w:left="851" w:right="227"/>
    </w:pPr>
    <w:rPr>
      <w:rFonts w:ascii="Open Sans Light" w:hAnsi="Open Sans Light"/>
      <w:szCs w:val="24"/>
    </w:rPr>
  </w:style>
  <w:style w:type="paragraph" w:customStyle="1" w:styleId="MDAUTNmeros">
    <w:name w:val="MD_AUT_Números"/>
    <w:rsid w:val="00CF1F69"/>
    <w:pPr>
      <w:numPr>
        <w:ilvl w:val="2"/>
        <w:numId w:val="2"/>
      </w:numPr>
      <w:spacing w:before="40" w:after="40"/>
      <w:ind w:right="227"/>
    </w:pPr>
    <w:rPr>
      <w:rFonts w:ascii="Open Sans Light" w:hAnsi="Open Sans Light"/>
      <w:szCs w:val="24"/>
    </w:rPr>
  </w:style>
  <w:style w:type="paragraph" w:customStyle="1" w:styleId="MDAUTSolucinContenido">
    <w:name w:val="MD_AUT_SoluciónContenido"/>
    <w:rsid w:val="00CF1F69"/>
    <w:pPr>
      <w:spacing w:before="60" w:after="60"/>
      <w:ind w:left="284" w:right="227"/>
    </w:pPr>
    <w:rPr>
      <w:rFonts w:ascii="Open Sans Light" w:hAnsi="Open Sans Light"/>
      <w:sz w:val="16"/>
      <w:szCs w:val="16"/>
    </w:rPr>
  </w:style>
  <w:style w:type="paragraph" w:customStyle="1" w:styleId="MDAUTSolucinTtulo">
    <w:name w:val="MD_AUT_SoluciónTítulo"/>
    <w:next w:val="MDAUTSolucinContenido"/>
    <w:rsid w:val="00CF1F69"/>
    <w:pPr>
      <w:spacing w:before="360"/>
      <w:ind w:left="284" w:right="227"/>
    </w:pPr>
    <w:rPr>
      <w:rFonts w:ascii="Open Sans SemiBold" w:hAnsi="Open Sans SemiBold"/>
      <w:sz w:val="16"/>
      <w:szCs w:val="16"/>
    </w:rPr>
  </w:style>
  <w:style w:type="paragraph" w:customStyle="1" w:styleId="MDAUTTextoNormal">
    <w:name w:val="MD_AUT_TextoNormal"/>
    <w:link w:val="MDAUTTextoNormalCar"/>
    <w:rsid w:val="00CF1F69"/>
    <w:pPr>
      <w:spacing w:before="60" w:after="60"/>
      <w:ind w:left="284" w:right="227"/>
    </w:pPr>
    <w:rPr>
      <w:rFonts w:ascii="Open Sans Light" w:hAnsi="Open Sans Light"/>
      <w:szCs w:val="24"/>
    </w:rPr>
  </w:style>
  <w:style w:type="paragraph" w:customStyle="1" w:styleId="MDAUTVaco">
    <w:name w:val="MD_AUT_Vacío"/>
    <w:rsid w:val="00571665"/>
    <w:pPr>
      <w:jc w:val="center"/>
    </w:pPr>
    <w:rPr>
      <w:rFonts w:ascii="Open Sans Light" w:hAnsi="Open Sans Light"/>
      <w:sz w:val="2"/>
      <w:szCs w:val="24"/>
    </w:rPr>
  </w:style>
  <w:style w:type="paragraph" w:customStyle="1" w:styleId="MDAUTVieta1">
    <w:name w:val="MD_AUT_Viñeta1"/>
    <w:rsid w:val="00CF1F69"/>
    <w:pPr>
      <w:numPr>
        <w:numId w:val="3"/>
      </w:numPr>
      <w:spacing w:before="40" w:after="40"/>
      <w:ind w:right="227"/>
    </w:pPr>
    <w:rPr>
      <w:rFonts w:ascii="Open Sans Light" w:hAnsi="Open Sans Light"/>
      <w:szCs w:val="24"/>
    </w:rPr>
  </w:style>
  <w:style w:type="paragraph" w:customStyle="1" w:styleId="MDAUTVieta2">
    <w:name w:val="MD_AUT_Viñeta2"/>
    <w:rsid w:val="00CF1F69"/>
    <w:pPr>
      <w:numPr>
        <w:numId w:val="4"/>
      </w:numPr>
      <w:spacing w:before="40" w:after="40"/>
      <w:ind w:right="227"/>
    </w:pPr>
    <w:rPr>
      <w:rFonts w:ascii="Open Sans Light" w:hAnsi="Open Sans Light"/>
      <w:szCs w:val="24"/>
    </w:rPr>
  </w:style>
  <w:style w:type="paragraph" w:customStyle="1" w:styleId="MDAutoPreg">
    <w:name w:val="MD_AutoPreg"/>
    <w:next w:val="MDAutoResp"/>
    <w:rsid w:val="008B558E"/>
    <w:pPr>
      <w:keepNext/>
      <w:keepLines/>
      <w:numPr>
        <w:numId w:val="9"/>
      </w:numPr>
      <w:spacing w:before="360" w:after="120"/>
      <w:jc w:val="both"/>
    </w:pPr>
    <w:rPr>
      <w:rFonts w:ascii="Open Sans SemiBold" w:hAnsi="Open Sans SemiBold"/>
      <w:sz w:val="22"/>
      <w:szCs w:val="24"/>
    </w:rPr>
  </w:style>
  <w:style w:type="paragraph" w:customStyle="1" w:styleId="MDAutoResp">
    <w:name w:val="MD_AutoResp"/>
    <w:rsid w:val="008B558E"/>
    <w:pPr>
      <w:numPr>
        <w:ilvl w:val="1"/>
        <w:numId w:val="9"/>
      </w:numPr>
      <w:spacing w:before="80" w:after="80"/>
      <w:jc w:val="both"/>
    </w:pPr>
    <w:rPr>
      <w:rFonts w:ascii="Open Sans Light" w:hAnsi="Open Sans Light"/>
      <w:sz w:val="22"/>
      <w:szCs w:val="24"/>
    </w:rPr>
  </w:style>
  <w:style w:type="paragraph" w:customStyle="1" w:styleId="MDCdigoPlantilla">
    <w:name w:val="MD_CódigoPlantilla"/>
    <w:rsid w:val="00CF1F69"/>
    <w:pPr>
      <w:suppressAutoHyphens/>
      <w:jc w:val="right"/>
    </w:pPr>
    <w:rPr>
      <w:rFonts w:ascii="Arial" w:hAnsi="Arial"/>
      <w:noProof/>
      <w:sz w:val="8"/>
      <w:szCs w:val="24"/>
    </w:rPr>
  </w:style>
  <w:style w:type="paragraph" w:customStyle="1" w:styleId="MDCdigoUnidad">
    <w:name w:val="MD_CódigoUnidad"/>
    <w:rsid w:val="00CF1F69"/>
    <w:pPr>
      <w:suppressAutoHyphens/>
    </w:pPr>
    <w:rPr>
      <w:rFonts w:ascii="Arial" w:hAnsi="Arial" w:cs="Arial"/>
      <w:caps/>
      <w:noProof/>
      <w:sz w:val="8"/>
      <w:szCs w:val="8"/>
    </w:rPr>
  </w:style>
  <w:style w:type="character" w:customStyle="1" w:styleId="MDCursiva">
    <w:name w:val="MD_Cursiva"/>
    <w:rsid w:val="00CF1F69"/>
    <w:rPr>
      <w:rFonts w:ascii="Open Sans Light" w:hAnsi="Open Sans Light"/>
      <w:i/>
      <w:lang w:val="es-ES"/>
    </w:rPr>
  </w:style>
  <w:style w:type="paragraph" w:customStyle="1" w:styleId="MDIndice">
    <w:name w:val="MD_Indice"/>
    <w:next w:val="MDTextoNormal"/>
    <w:rsid w:val="00350F8D"/>
    <w:pPr>
      <w:pBdr>
        <w:bottom w:val="dotted" w:sz="4" w:space="1" w:color="auto"/>
      </w:pBdr>
      <w:suppressAutoHyphens/>
      <w:spacing w:before="3000" w:after="600"/>
      <w:jc w:val="right"/>
    </w:pPr>
    <w:rPr>
      <w:rFonts w:ascii="Roboto Condensed" w:hAnsi="Roboto Condensed"/>
      <w:caps/>
      <w:color w:val="1C3B53"/>
      <w:sz w:val="40"/>
      <w:szCs w:val="24"/>
    </w:rPr>
  </w:style>
  <w:style w:type="paragraph" w:customStyle="1" w:styleId="MDLetras">
    <w:name w:val="MD_Letras"/>
    <w:rsid w:val="00A32C6C"/>
    <w:pPr>
      <w:numPr>
        <w:ilvl w:val="1"/>
        <w:numId w:val="13"/>
      </w:numPr>
      <w:spacing w:before="80" w:after="80"/>
      <w:jc w:val="both"/>
    </w:pPr>
    <w:rPr>
      <w:rFonts w:ascii="Open Sans Light" w:hAnsi="Open Sans Light"/>
      <w:bCs/>
      <w:sz w:val="22"/>
    </w:rPr>
  </w:style>
  <w:style w:type="character" w:customStyle="1" w:styleId="MDNegrita">
    <w:name w:val="MD_Negrita"/>
    <w:rsid w:val="00CF1F69"/>
    <w:rPr>
      <w:rFonts w:ascii="Open Sans SemiBold" w:hAnsi="Open Sans SemiBold"/>
      <w:lang w:val="es-ES"/>
    </w:rPr>
  </w:style>
  <w:style w:type="character" w:customStyle="1" w:styleId="MDNegritaCursiva">
    <w:name w:val="MD_NegritaCursiva"/>
    <w:rsid w:val="00CF1F69"/>
    <w:rPr>
      <w:rFonts w:ascii="Open Sans SemiBold" w:hAnsi="Open Sans SemiBold"/>
      <w:i/>
      <w:lang w:val="es-ES"/>
    </w:rPr>
  </w:style>
  <w:style w:type="paragraph" w:customStyle="1" w:styleId="MDNombreMdulo">
    <w:name w:val="MD_NombreMódulo"/>
    <w:next w:val="Normal"/>
    <w:rsid w:val="00CF1F69"/>
    <w:pPr>
      <w:suppressAutoHyphens/>
      <w:ind w:left="-1418" w:right="-851"/>
      <w:jc w:val="right"/>
    </w:pPr>
    <w:rPr>
      <w:rFonts w:ascii="Roboto Black" w:hAnsi="Roboto Black"/>
      <w:b/>
      <w:caps/>
      <w:color w:val="FFFFFF"/>
      <w:sz w:val="60"/>
      <w:szCs w:val="24"/>
    </w:rPr>
  </w:style>
  <w:style w:type="paragraph" w:customStyle="1" w:styleId="MDNombreUnidad">
    <w:name w:val="MD_NombreUnidad"/>
    <w:next w:val="Normal"/>
    <w:rsid w:val="00E95182"/>
    <w:pPr>
      <w:suppressAutoHyphens/>
    </w:pPr>
    <w:rPr>
      <w:rFonts w:ascii="Roboto" w:hAnsi="Roboto"/>
      <w:caps/>
      <w:color w:val="FFFFFF"/>
      <w:sz w:val="40"/>
      <w:szCs w:val="40"/>
    </w:rPr>
  </w:style>
  <w:style w:type="paragraph" w:customStyle="1" w:styleId="MDNmeroMdulo">
    <w:name w:val="MD_NúmeroMódulo"/>
    <w:next w:val="Normal"/>
    <w:rsid w:val="00CF1F69"/>
    <w:pPr>
      <w:suppressAutoHyphens/>
      <w:spacing w:before="2000" w:after="200"/>
      <w:ind w:right="-851"/>
      <w:jc w:val="right"/>
    </w:pPr>
    <w:rPr>
      <w:rFonts w:ascii="Roboto Light" w:hAnsi="Roboto Light"/>
      <w:bCs/>
      <w:caps/>
      <w:color w:val="FFFFFF"/>
      <w:sz w:val="44"/>
      <w:szCs w:val="50"/>
    </w:rPr>
  </w:style>
  <w:style w:type="paragraph" w:customStyle="1" w:styleId="MDNumeros">
    <w:name w:val="MD_Numeros"/>
    <w:basedOn w:val="Normal"/>
    <w:rsid w:val="00A32C6C"/>
    <w:pPr>
      <w:numPr>
        <w:ilvl w:val="2"/>
        <w:numId w:val="13"/>
      </w:numPr>
      <w:spacing w:before="80" w:after="80"/>
      <w:jc w:val="both"/>
    </w:pPr>
    <w:rPr>
      <w:rFonts w:ascii="Open Sans Light" w:hAnsi="Open Sans Light"/>
      <w:sz w:val="22"/>
      <w:szCs w:val="24"/>
    </w:rPr>
  </w:style>
  <w:style w:type="paragraph" w:customStyle="1" w:styleId="MDNmeroUnidad">
    <w:name w:val="MD_NúmeroUnidad"/>
    <w:next w:val="Normal"/>
    <w:rsid w:val="00CF1F69"/>
    <w:pPr>
      <w:suppressAutoHyphens/>
      <w:jc w:val="right"/>
    </w:pPr>
    <w:rPr>
      <w:rFonts w:ascii="Roboto Light" w:hAnsi="Roboto Light"/>
      <w:caps/>
      <w:color w:val="FFFFFF"/>
      <w:sz w:val="30"/>
      <w:szCs w:val="24"/>
    </w:rPr>
  </w:style>
  <w:style w:type="paragraph" w:customStyle="1" w:styleId="MDSolucionarioPregunta">
    <w:name w:val="MD_SolucionarioPregunta"/>
    <w:rsid w:val="00CF1F69"/>
    <w:pPr>
      <w:numPr>
        <w:numId w:val="5"/>
      </w:numPr>
      <w:tabs>
        <w:tab w:val="left" w:pos="567"/>
      </w:tabs>
      <w:spacing w:before="120" w:after="120"/>
      <w:jc w:val="center"/>
    </w:pPr>
    <w:rPr>
      <w:rFonts w:ascii="Open Sans SemiBold" w:hAnsi="Open Sans SemiBold"/>
      <w:noProof/>
      <w:color w:val="FFFFFF"/>
      <w:szCs w:val="24"/>
    </w:rPr>
  </w:style>
  <w:style w:type="paragraph" w:customStyle="1" w:styleId="MDCeldaNormal">
    <w:name w:val="MD_CeldaNormal"/>
    <w:rsid w:val="00A135BF"/>
    <w:pPr>
      <w:suppressAutoHyphens/>
      <w:spacing w:before="60" w:after="60"/>
      <w:jc w:val="center"/>
    </w:pPr>
    <w:rPr>
      <w:rFonts w:ascii="Open Sans Light" w:hAnsi="Open Sans Light"/>
      <w:szCs w:val="24"/>
    </w:rPr>
  </w:style>
  <w:style w:type="paragraph" w:customStyle="1" w:styleId="MDTextoNormal">
    <w:name w:val="MD_TextoNormal"/>
    <w:link w:val="MDTextoNormalCarCar"/>
    <w:rsid w:val="00A32C6C"/>
    <w:pPr>
      <w:numPr>
        <w:numId w:val="13"/>
      </w:numPr>
      <w:spacing w:before="200" w:after="200"/>
      <w:jc w:val="both"/>
    </w:pPr>
    <w:rPr>
      <w:rFonts w:ascii="Open Sans Light" w:hAnsi="Open Sans Light"/>
      <w:sz w:val="22"/>
      <w:szCs w:val="24"/>
    </w:rPr>
  </w:style>
  <w:style w:type="paragraph" w:customStyle="1" w:styleId="MDTextoVieta1">
    <w:name w:val="MD_TextoViñeta1"/>
    <w:rsid w:val="00131C20"/>
    <w:pPr>
      <w:spacing w:before="80" w:after="80"/>
      <w:ind w:left="851"/>
      <w:jc w:val="both"/>
    </w:pPr>
    <w:rPr>
      <w:rFonts w:ascii="Open Sans Light" w:hAnsi="Open Sans Light"/>
      <w:sz w:val="22"/>
      <w:szCs w:val="24"/>
    </w:rPr>
  </w:style>
  <w:style w:type="paragraph" w:customStyle="1" w:styleId="MDTextoVieta2">
    <w:name w:val="MD_TextoViñeta2"/>
    <w:rsid w:val="003F163C"/>
    <w:pPr>
      <w:spacing w:before="80" w:after="80"/>
      <w:ind w:left="1418"/>
      <w:jc w:val="both"/>
    </w:pPr>
    <w:rPr>
      <w:rFonts w:ascii="Open Sans Light" w:hAnsi="Open Sans Light"/>
      <w:sz w:val="22"/>
      <w:szCs w:val="24"/>
    </w:rPr>
  </w:style>
  <w:style w:type="paragraph" w:customStyle="1" w:styleId="MDTextoVieta3">
    <w:name w:val="MD_TextoViñeta3"/>
    <w:rsid w:val="00CC2C73"/>
    <w:pPr>
      <w:spacing w:before="80" w:after="80"/>
      <w:ind w:left="1985"/>
      <w:jc w:val="both"/>
    </w:pPr>
    <w:rPr>
      <w:rFonts w:ascii="Open Sans Light" w:hAnsi="Open Sans Light"/>
      <w:sz w:val="22"/>
      <w:szCs w:val="24"/>
    </w:rPr>
  </w:style>
  <w:style w:type="paragraph" w:customStyle="1" w:styleId="MDTitulo0">
    <w:name w:val="MD_Titulo0"/>
    <w:next w:val="MDTextoNormal"/>
    <w:rsid w:val="00CF1F69"/>
    <w:pPr>
      <w:pageBreakBefore/>
      <w:pBdr>
        <w:bottom w:val="dotted" w:sz="4" w:space="1" w:color="auto"/>
      </w:pBdr>
      <w:suppressAutoHyphens/>
      <w:spacing w:before="3000" w:after="600"/>
      <w:jc w:val="right"/>
      <w:outlineLvl w:val="0"/>
    </w:pPr>
    <w:rPr>
      <w:rFonts w:ascii="Roboto Condensed" w:hAnsi="Roboto Condensed"/>
      <w:caps/>
      <w:color w:val="1C3B53"/>
      <w:sz w:val="40"/>
      <w:szCs w:val="24"/>
    </w:rPr>
  </w:style>
  <w:style w:type="paragraph" w:customStyle="1" w:styleId="MDTitulo1">
    <w:name w:val="MD_Titulo1"/>
    <w:next w:val="MDTextoNormal"/>
    <w:rsid w:val="00A2206D"/>
    <w:pPr>
      <w:pageBreakBefore/>
      <w:numPr>
        <w:numId w:val="10"/>
      </w:numPr>
      <w:pBdr>
        <w:bottom w:val="dotted" w:sz="4" w:space="1" w:color="auto"/>
      </w:pBdr>
      <w:suppressAutoHyphens/>
      <w:spacing w:before="3000" w:after="600"/>
      <w:jc w:val="right"/>
      <w:outlineLvl w:val="0"/>
    </w:pPr>
    <w:rPr>
      <w:rFonts w:ascii="Roboto Condensed" w:hAnsi="Roboto Condensed"/>
      <w:caps/>
      <w:color w:val="1C3B53"/>
      <w:sz w:val="40"/>
      <w:szCs w:val="40"/>
    </w:rPr>
  </w:style>
  <w:style w:type="paragraph" w:customStyle="1" w:styleId="MDTitulo2">
    <w:name w:val="MD_Titulo2"/>
    <w:next w:val="MDTextoNormal"/>
    <w:rsid w:val="00A2206D"/>
    <w:pPr>
      <w:keepNext/>
      <w:numPr>
        <w:ilvl w:val="1"/>
        <w:numId w:val="10"/>
      </w:numPr>
      <w:suppressAutoHyphens/>
      <w:spacing w:before="600" w:after="240"/>
      <w:outlineLvl w:val="1"/>
    </w:pPr>
    <w:rPr>
      <w:rFonts w:ascii="Roboto Condensed" w:hAnsi="Roboto Condensed"/>
      <w:caps/>
      <w:color w:val="1C3B53"/>
      <w:sz w:val="34"/>
      <w:szCs w:val="24"/>
    </w:rPr>
  </w:style>
  <w:style w:type="paragraph" w:customStyle="1" w:styleId="MDTitulo3">
    <w:name w:val="MD_Titulo3"/>
    <w:next w:val="MDTextoNormal"/>
    <w:rsid w:val="00A2206D"/>
    <w:pPr>
      <w:keepNext/>
      <w:numPr>
        <w:ilvl w:val="2"/>
        <w:numId w:val="10"/>
      </w:numPr>
      <w:suppressAutoHyphens/>
      <w:spacing w:before="600" w:after="240"/>
      <w:outlineLvl w:val="2"/>
    </w:pPr>
    <w:rPr>
      <w:rFonts w:ascii="Roboto Condensed" w:hAnsi="Roboto Condensed"/>
      <w:smallCaps/>
      <w:color w:val="1C3B53"/>
      <w:sz w:val="34"/>
      <w:szCs w:val="24"/>
    </w:rPr>
  </w:style>
  <w:style w:type="paragraph" w:customStyle="1" w:styleId="MDVieta1">
    <w:name w:val="MD_Viñeta1"/>
    <w:link w:val="MDVieta1Car"/>
    <w:rsid w:val="00131C20"/>
    <w:pPr>
      <w:numPr>
        <w:numId w:val="6"/>
      </w:numPr>
      <w:spacing w:before="80" w:after="80"/>
      <w:jc w:val="both"/>
    </w:pPr>
    <w:rPr>
      <w:rFonts w:ascii="Open Sans Light" w:hAnsi="Open Sans Light"/>
      <w:sz w:val="22"/>
      <w:szCs w:val="24"/>
    </w:rPr>
  </w:style>
  <w:style w:type="paragraph" w:customStyle="1" w:styleId="MDVieta2">
    <w:name w:val="MD_Viñeta2"/>
    <w:rsid w:val="00131C20"/>
    <w:pPr>
      <w:numPr>
        <w:numId w:val="7"/>
      </w:numPr>
      <w:spacing w:before="80" w:after="80"/>
      <w:jc w:val="both"/>
    </w:pPr>
    <w:rPr>
      <w:rFonts w:ascii="Open Sans Light" w:hAnsi="Open Sans Light"/>
      <w:sz w:val="22"/>
      <w:szCs w:val="24"/>
    </w:rPr>
  </w:style>
  <w:style w:type="paragraph" w:customStyle="1" w:styleId="MDVieta3">
    <w:name w:val="MD_Viñeta3"/>
    <w:rsid w:val="003F163C"/>
    <w:pPr>
      <w:numPr>
        <w:numId w:val="8"/>
      </w:numPr>
      <w:spacing w:before="80" w:after="80"/>
      <w:jc w:val="both"/>
    </w:pPr>
    <w:rPr>
      <w:rFonts w:ascii="Open Sans Light" w:hAnsi="Open Sans Light"/>
      <w:sz w:val="22"/>
      <w:szCs w:val="24"/>
    </w:rPr>
  </w:style>
  <w:style w:type="character" w:styleId="Nmerodepgina">
    <w:name w:val="page number"/>
    <w:rsid w:val="005E15E3"/>
    <w:rPr>
      <w:rFonts w:ascii="Open Sans" w:hAnsi="Open Sans"/>
      <w:color w:val="FFFFFF"/>
      <w:sz w:val="16"/>
      <w:lang w:val="es-ES"/>
    </w:rPr>
  </w:style>
  <w:style w:type="paragraph" w:styleId="Piedepgina">
    <w:name w:val="footer"/>
    <w:rsid w:val="00CF1F69"/>
    <w:pPr>
      <w:suppressAutoHyphens/>
      <w:spacing w:before="40"/>
      <w:jc w:val="center"/>
    </w:pPr>
    <w:rPr>
      <w:rFonts w:ascii="Open Sans" w:hAnsi="Open Sans"/>
      <w:color w:val="808080"/>
      <w:sz w:val="16"/>
      <w:szCs w:val="24"/>
    </w:rPr>
  </w:style>
  <w:style w:type="table" w:styleId="Tablaconcuadrcula">
    <w:name w:val="Table Grid"/>
    <w:basedOn w:val="Tablanormal"/>
    <w:rsid w:val="00CF1F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Ejercicio">
    <w:name w:val="MD_Ejercicio"/>
    <w:basedOn w:val="MDCdigo"/>
    <w:qFormat/>
    <w:rsid w:val="0040036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ind w:left="0" w:right="0"/>
      <w:jc w:val="both"/>
    </w:pPr>
    <w:rPr>
      <w:rFonts w:ascii="Open Sans Light" w:hAnsi="Open Sans Light"/>
    </w:rPr>
  </w:style>
  <w:style w:type="paragraph" w:styleId="TDC1">
    <w:name w:val="toc 1"/>
    <w:basedOn w:val="Normal"/>
    <w:next w:val="Normal"/>
    <w:uiPriority w:val="39"/>
    <w:rsid w:val="00F17A19"/>
    <w:pPr>
      <w:tabs>
        <w:tab w:val="left" w:pos="284"/>
        <w:tab w:val="right" w:leader="dot" w:pos="7927"/>
      </w:tabs>
      <w:spacing w:before="60" w:after="60"/>
      <w:ind w:left="284" w:right="567" w:hanging="284"/>
    </w:pPr>
    <w:rPr>
      <w:rFonts w:ascii="Roboto Medium" w:hAnsi="Roboto Medium"/>
      <w:caps/>
      <w:sz w:val="24"/>
    </w:rPr>
  </w:style>
  <w:style w:type="paragraph" w:styleId="TDC2">
    <w:name w:val="toc 2"/>
    <w:basedOn w:val="Normal"/>
    <w:next w:val="Normal"/>
    <w:uiPriority w:val="39"/>
    <w:rsid w:val="00C92BA0"/>
    <w:pPr>
      <w:tabs>
        <w:tab w:val="left" w:pos="709"/>
        <w:tab w:val="right" w:leader="dot" w:pos="7927"/>
      </w:tabs>
      <w:spacing w:before="40" w:after="40"/>
      <w:ind w:left="709" w:right="567" w:hanging="425"/>
    </w:pPr>
    <w:rPr>
      <w:rFonts w:ascii="Roboto" w:hAnsi="Roboto"/>
      <w:caps/>
      <w:sz w:val="22"/>
    </w:rPr>
  </w:style>
  <w:style w:type="paragraph" w:styleId="TDC3">
    <w:name w:val="toc 3"/>
    <w:basedOn w:val="Normal"/>
    <w:next w:val="Normal"/>
    <w:uiPriority w:val="39"/>
    <w:rsid w:val="00EB7D84"/>
    <w:pPr>
      <w:tabs>
        <w:tab w:val="left" w:pos="1276"/>
        <w:tab w:val="right" w:leader="dot" w:pos="7927"/>
      </w:tabs>
      <w:spacing w:before="20" w:after="20"/>
      <w:ind w:left="1276" w:right="567" w:hanging="709"/>
    </w:pPr>
    <w:rPr>
      <w:rFonts w:ascii="Roboto" w:hAnsi="Roboto"/>
      <w:smallCaps/>
      <w:sz w:val="22"/>
    </w:rPr>
  </w:style>
  <w:style w:type="paragraph" w:customStyle="1" w:styleId="MDTextoRaya">
    <w:name w:val="MD_TextoRaya"/>
    <w:next w:val="MDTextoNormal"/>
    <w:rsid w:val="008B558E"/>
    <w:pPr>
      <w:pBdr>
        <w:bottom w:val="single" w:sz="4" w:space="1" w:color="auto"/>
      </w:pBdr>
      <w:suppressAutoHyphens/>
      <w:spacing w:before="400" w:after="200"/>
    </w:pPr>
    <w:rPr>
      <w:rFonts w:ascii="Open Sans SemiBold" w:hAnsi="Open Sans SemiBold"/>
      <w:color w:val="1C3B53"/>
      <w:sz w:val="22"/>
      <w:szCs w:val="24"/>
    </w:rPr>
  </w:style>
  <w:style w:type="paragraph" w:customStyle="1" w:styleId="MDMarco">
    <w:name w:val="MD_Marco"/>
    <w:next w:val="MDTextoNormal"/>
    <w:rsid w:val="007E27A4"/>
    <w:pPr>
      <w:pBdr>
        <w:top w:val="dotted" w:sz="4" w:space="5" w:color="1C3B53"/>
        <w:left w:val="dotted" w:sz="4" w:space="10" w:color="1C3B53"/>
        <w:bottom w:val="dotted" w:sz="4" w:space="5" w:color="1C3B53"/>
        <w:right w:val="dotted" w:sz="4" w:space="10" w:color="1C3B53"/>
      </w:pBdr>
      <w:suppressAutoHyphens/>
      <w:spacing w:before="400" w:after="400"/>
      <w:ind w:left="227" w:right="227"/>
      <w:jc w:val="center"/>
    </w:pPr>
    <w:rPr>
      <w:rFonts w:ascii="Open Sans Light" w:hAnsi="Open Sans Light"/>
      <w:sz w:val="22"/>
      <w:szCs w:val="24"/>
    </w:rPr>
  </w:style>
  <w:style w:type="paragraph" w:customStyle="1" w:styleId="MDImagen">
    <w:name w:val="MD_Imagen"/>
    <w:next w:val="MDPieFigura1"/>
    <w:rsid w:val="00777949"/>
    <w:pPr>
      <w:spacing w:before="480" w:after="60"/>
      <w:jc w:val="center"/>
    </w:pPr>
    <w:rPr>
      <w:rFonts w:ascii="Open Sans Light" w:hAnsi="Open Sans Light"/>
      <w:sz w:val="22"/>
      <w:szCs w:val="24"/>
    </w:rPr>
  </w:style>
  <w:style w:type="paragraph" w:customStyle="1" w:styleId="MDPieFigura1">
    <w:name w:val="MD_PieFigura1"/>
    <w:next w:val="MDTextoNormal"/>
    <w:rsid w:val="005E5440"/>
    <w:pPr>
      <w:suppressAutoHyphens/>
      <w:spacing w:after="480"/>
      <w:jc w:val="center"/>
    </w:pPr>
    <w:rPr>
      <w:rFonts w:ascii="Open Sans Light" w:hAnsi="Open Sans Light"/>
      <w:sz w:val="18"/>
      <w:szCs w:val="24"/>
    </w:rPr>
  </w:style>
  <w:style w:type="character" w:customStyle="1" w:styleId="MDTextoNormalCarCar">
    <w:name w:val="MD_TextoNormal Car Car"/>
    <w:link w:val="MDTextoNormal"/>
    <w:rsid w:val="00A32C6C"/>
    <w:rPr>
      <w:rFonts w:ascii="Open Sans Light" w:hAnsi="Open Sans Light"/>
      <w:sz w:val="22"/>
      <w:szCs w:val="24"/>
    </w:rPr>
  </w:style>
  <w:style w:type="table" w:customStyle="1" w:styleId="MDTablaHorizontal">
    <w:name w:val="MD_TablaHorizontal"/>
    <w:basedOn w:val="Tablanormal"/>
    <w:rsid w:val="003C399A"/>
    <w:pPr>
      <w:suppressAutoHyphens/>
      <w:spacing w:before="60" w:after="60"/>
      <w:jc w:val="center"/>
    </w:pPr>
    <w:rPr>
      <w:rFonts w:ascii="Open Sans Light" w:hAnsi="Open Sans Light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rPr>
        <w:rFonts w:ascii="HelveticaNeue LT 83 HeavyExObl" w:hAnsi="HelveticaNeue LT 83 HeavyExObl"/>
        <w:b w:val="0"/>
        <w:i w:val="0"/>
        <w:color w:val="FFFFFF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000000"/>
      </w:tcPr>
    </w:tblStylePr>
  </w:style>
  <w:style w:type="paragraph" w:customStyle="1" w:styleId="MDCeldaEncabezado">
    <w:name w:val="MD_CeldaEncabezado"/>
    <w:rsid w:val="00A135BF"/>
    <w:pPr>
      <w:suppressAutoHyphens/>
      <w:spacing w:before="60" w:after="60"/>
      <w:jc w:val="center"/>
    </w:pPr>
    <w:rPr>
      <w:rFonts w:ascii="Open Sans SemiBold" w:hAnsi="Open Sans SemiBold"/>
      <w:color w:val="FFFFFF"/>
      <w:szCs w:val="24"/>
    </w:rPr>
  </w:style>
  <w:style w:type="paragraph" w:customStyle="1" w:styleId="MDSolucionarioRespuesta">
    <w:name w:val="MD_SolucionarioRespuesta"/>
    <w:rsid w:val="005F5883"/>
    <w:pPr>
      <w:spacing w:before="120" w:after="120"/>
      <w:jc w:val="center"/>
    </w:pPr>
    <w:rPr>
      <w:rFonts w:ascii="Open Sans Light" w:hAnsi="Open Sans Light"/>
      <w:bCs/>
    </w:rPr>
  </w:style>
  <w:style w:type="paragraph" w:customStyle="1" w:styleId="MDAUTIcono">
    <w:name w:val="MD_AUT_Icono"/>
    <w:next w:val="MDAUTTextoNormal"/>
    <w:rsid w:val="008E033A"/>
    <w:pPr>
      <w:spacing w:before="120" w:after="80"/>
      <w:jc w:val="center"/>
    </w:pPr>
    <w:rPr>
      <w:rFonts w:ascii="Open Sans Light" w:hAnsi="Open Sans Light"/>
      <w:szCs w:val="24"/>
    </w:rPr>
  </w:style>
  <w:style w:type="paragraph" w:customStyle="1" w:styleId="MDAUTTextoVieta2">
    <w:name w:val="MD_AUT_TextoViñeta2"/>
    <w:rsid w:val="00A64D23"/>
    <w:pPr>
      <w:spacing w:before="40" w:after="40"/>
      <w:ind w:left="1134" w:right="227"/>
    </w:pPr>
    <w:rPr>
      <w:rFonts w:ascii="Open Sans Light" w:hAnsi="Open Sans Light"/>
      <w:szCs w:val="24"/>
    </w:rPr>
  </w:style>
  <w:style w:type="paragraph" w:customStyle="1" w:styleId="MDAUTCierre">
    <w:name w:val="MD_AUT_Cierre"/>
    <w:qFormat/>
    <w:rsid w:val="00215DF6"/>
    <w:pPr>
      <w:jc w:val="center"/>
    </w:pPr>
    <w:rPr>
      <w:rFonts w:ascii="Open Sans Light" w:hAnsi="Open Sans Light"/>
      <w:sz w:val="2"/>
      <w:szCs w:val="24"/>
    </w:rPr>
  </w:style>
  <w:style w:type="paragraph" w:customStyle="1" w:styleId="MDAUTInfo">
    <w:name w:val="MD_AUT_+Info"/>
    <w:rsid w:val="00B10E3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Atencin">
    <w:name w:val="MD_AUT_Atención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Ejemplo">
    <w:name w:val="MD_AUT_Ejemplo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Importante">
    <w:name w:val="MD_AUT_Importante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OjoAlDato">
    <w:name w:val="MD_AUT_OjoAlDato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P810">
    <w:name w:val="MD_AUT_P810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Pista">
    <w:name w:val="MD_AUT_Pista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PreguntaTop">
    <w:name w:val="MD_AUT_PreguntaTop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Ancdota">
    <w:name w:val="MD_AUT_Anécdota"/>
    <w:basedOn w:val="MDAUTInfo"/>
    <w:qFormat/>
    <w:rsid w:val="00037174"/>
  </w:style>
  <w:style w:type="paragraph" w:customStyle="1" w:styleId="MDAUTResumiendo">
    <w:name w:val="MD_AUT_Resumiendo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TcnicasDeEstudio">
    <w:name w:val="MD_AUT_TécnicasDeEstudio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styleId="Mapadeldocumento">
    <w:name w:val="Document Map"/>
    <w:basedOn w:val="Normal"/>
    <w:semiHidden/>
    <w:rsid w:val="00064E8E"/>
    <w:pPr>
      <w:shd w:val="clear" w:color="auto" w:fill="000080"/>
    </w:pPr>
    <w:rPr>
      <w:rFonts w:ascii="Tahoma" w:hAnsi="Tahoma" w:cs="Tahoma"/>
    </w:rPr>
  </w:style>
  <w:style w:type="paragraph" w:customStyle="1" w:styleId="MDAUTElExpertoOpina">
    <w:name w:val="MD_AUT_ElExpertoOpina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Vdeo">
    <w:name w:val="MD_AUT_Vídeo"/>
    <w:rsid w:val="00215DF6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Vdeo">
    <w:name w:val="MD_Vídeo"/>
    <w:basedOn w:val="MDTextoNormal"/>
    <w:rsid w:val="00E5375F"/>
    <w:pPr>
      <w:numPr>
        <w:numId w:val="0"/>
      </w:numPr>
    </w:pPr>
    <w:rPr>
      <w:color w:val="0000FF"/>
      <w:szCs w:val="22"/>
    </w:rPr>
  </w:style>
  <w:style w:type="paragraph" w:customStyle="1" w:styleId="MDCdigo">
    <w:name w:val="MD_Código"/>
    <w:qFormat/>
    <w:rsid w:val="008137E2"/>
    <w:pPr>
      <w:pBdr>
        <w:top w:val="single" w:sz="4" w:space="10" w:color="F2F2F2"/>
        <w:left w:val="single" w:sz="4" w:space="13" w:color="F2F2F2"/>
        <w:bottom w:val="single" w:sz="4" w:space="10" w:color="F2F2F2"/>
        <w:right w:val="single" w:sz="4" w:space="13" w:color="F2F2F2"/>
      </w:pBdr>
      <w:shd w:val="clear" w:color="auto" w:fill="F2F2F2"/>
      <w:suppressAutoHyphens/>
      <w:spacing w:before="80" w:after="80"/>
      <w:ind w:left="284" w:right="284"/>
    </w:pPr>
    <w:rPr>
      <w:rFonts w:ascii="Consolas" w:hAnsi="Consolas"/>
    </w:rPr>
  </w:style>
  <w:style w:type="paragraph" w:customStyle="1" w:styleId="MDTextoVieta0">
    <w:name w:val="MD_TextoViñeta0"/>
    <w:qFormat/>
    <w:rsid w:val="00DB2641"/>
    <w:pPr>
      <w:spacing w:before="80" w:after="80"/>
      <w:ind w:left="284"/>
      <w:jc w:val="both"/>
    </w:pPr>
    <w:rPr>
      <w:rFonts w:ascii="Open Sans Light" w:hAnsi="Open Sans Light"/>
      <w:sz w:val="22"/>
      <w:szCs w:val="24"/>
    </w:rPr>
  </w:style>
  <w:style w:type="paragraph" w:customStyle="1" w:styleId="MDTitulo4">
    <w:name w:val="MD_Titulo4"/>
    <w:next w:val="MDTextoNormal"/>
    <w:rsid w:val="00A2206D"/>
    <w:pPr>
      <w:keepNext/>
      <w:keepLines/>
      <w:numPr>
        <w:ilvl w:val="3"/>
        <w:numId w:val="10"/>
      </w:numPr>
      <w:suppressAutoHyphens/>
      <w:spacing w:before="600" w:after="240"/>
      <w:outlineLvl w:val="3"/>
    </w:pPr>
    <w:rPr>
      <w:rFonts w:ascii="Roboto Condensed" w:hAnsi="Roboto Condensed"/>
      <w:color w:val="1C3B53"/>
      <w:sz w:val="30"/>
    </w:rPr>
  </w:style>
  <w:style w:type="paragraph" w:customStyle="1" w:styleId="MDTitulo5">
    <w:name w:val="MD_Titulo5"/>
    <w:next w:val="MDTextoNormal"/>
    <w:rsid w:val="00A2206D"/>
    <w:pPr>
      <w:keepNext/>
      <w:numPr>
        <w:ilvl w:val="4"/>
        <w:numId w:val="10"/>
      </w:numPr>
      <w:suppressAutoHyphens/>
      <w:spacing w:before="600" w:after="240"/>
      <w:outlineLvl w:val="4"/>
    </w:pPr>
    <w:rPr>
      <w:rFonts w:ascii="Roboto Condensed" w:hAnsi="Roboto Condensed"/>
      <w:color w:val="1C3B53"/>
      <w:sz w:val="28"/>
    </w:rPr>
  </w:style>
  <w:style w:type="paragraph" w:customStyle="1" w:styleId="MDVieta4">
    <w:name w:val="MD_Viñeta4"/>
    <w:rsid w:val="00A95A2F"/>
    <w:pPr>
      <w:numPr>
        <w:numId w:val="11"/>
      </w:numPr>
      <w:spacing w:before="80" w:after="80"/>
      <w:jc w:val="both"/>
    </w:pPr>
    <w:rPr>
      <w:rFonts w:ascii="Open Sans Light" w:hAnsi="Open Sans Light"/>
      <w:color w:val="000000"/>
      <w:sz w:val="22"/>
    </w:rPr>
  </w:style>
  <w:style w:type="paragraph" w:customStyle="1" w:styleId="MDVieta5">
    <w:name w:val="MD_Viñeta5"/>
    <w:rsid w:val="00A95A2F"/>
    <w:pPr>
      <w:numPr>
        <w:numId w:val="12"/>
      </w:numPr>
      <w:spacing w:before="80" w:after="80"/>
      <w:jc w:val="both"/>
    </w:pPr>
    <w:rPr>
      <w:rFonts w:ascii="Open Sans Light" w:hAnsi="Open Sans Light"/>
      <w:color w:val="000000"/>
      <w:sz w:val="22"/>
    </w:rPr>
  </w:style>
  <w:style w:type="paragraph" w:styleId="TDC4">
    <w:name w:val="toc 4"/>
    <w:basedOn w:val="Normal"/>
    <w:next w:val="Normal"/>
    <w:uiPriority w:val="39"/>
    <w:rsid w:val="00524940"/>
    <w:pPr>
      <w:tabs>
        <w:tab w:val="left" w:pos="1560"/>
        <w:tab w:val="right" w:leader="dot" w:pos="7927"/>
      </w:tabs>
      <w:spacing w:before="20" w:after="20"/>
      <w:ind w:left="1560" w:hanging="709"/>
    </w:pPr>
    <w:rPr>
      <w:rFonts w:ascii="Roboto" w:hAnsi="Roboto"/>
      <w:noProof/>
    </w:rPr>
  </w:style>
  <w:style w:type="paragraph" w:styleId="TDC5">
    <w:name w:val="toc 5"/>
    <w:basedOn w:val="Normal"/>
    <w:next w:val="Normal"/>
    <w:uiPriority w:val="39"/>
    <w:rsid w:val="00524940"/>
    <w:pPr>
      <w:tabs>
        <w:tab w:val="left" w:pos="1985"/>
        <w:tab w:val="right" w:leader="dot" w:pos="7927"/>
      </w:tabs>
      <w:spacing w:before="20" w:after="20"/>
      <w:ind w:left="1985" w:hanging="851"/>
    </w:pPr>
    <w:rPr>
      <w:rFonts w:ascii="Roboto" w:hAnsi="Roboto"/>
      <w:noProof/>
      <w:sz w:val="18"/>
      <w:szCs w:val="18"/>
    </w:rPr>
  </w:style>
  <w:style w:type="paragraph" w:customStyle="1" w:styleId="MDTextoVieta4">
    <w:name w:val="MD_TextoViñeta4"/>
    <w:rsid w:val="0081137F"/>
    <w:pPr>
      <w:spacing w:before="80" w:after="80"/>
      <w:ind w:left="2552"/>
      <w:jc w:val="both"/>
    </w:pPr>
    <w:rPr>
      <w:rFonts w:ascii="Open Sans Light" w:hAnsi="Open Sans Light"/>
      <w:color w:val="000000"/>
      <w:sz w:val="22"/>
    </w:rPr>
  </w:style>
  <w:style w:type="paragraph" w:customStyle="1" w:styleId="MDTextoVieta5">
    <w:name w:val="MD_TextoViñeta5"/>
    <w:rsid w:val="0081137F"/>
    <w:pPr>
      <w:spacing w:before="80" w:after="80"/>
      <w:ind w:left="3119"/>
      <w:jc w:val="both"/>
    </w:pPr>
    <w:rPr>
      <w:rFonts w:ascii="Open Sans Light" w:hAnsi="Open Sans Light"/>
      <w:color w:val="000000"/>
      <w:sz w:val="22"/>
    </w:rPr>
  </w:style>
  <w:style w:type="paragraph" w:customStyle="1" w:styleId="MDAUTAviso">
    <w:name w:val="MD_AUT_Aviso"/>
    <w:basedOn w:val="MDAUTInfo"/>
    <w:qFormat/>
    <w:rsid w:val="00037174"/>
  </w:style>
  <w:style w:type="paragraph" w:styleId="Textonotapie">
    <w:name w:val="footnote text"/>
    <w:basedOn w:val="Normal"/>
    <w:link w:val="TextonotapieCar"/>
    <w:rsid w:val="003D1EC0"/>
  </w:style>
  <w:style w:type="character" w:customStyle="1" w:styleId="TextonotapieCar">
    <w:name w:val="Texto nota pie Car"/>
    <w:basedOn w:val="Fuentedeprrafopredeter"/>
    <w:link w:val="Textonotapie"/>
    <w:rsid w:val="003D1EC0"/>
  </w:style>
  <w:style w:type="character" w:styleId="Refdenotaalpie">
    <w:name w:val="footnote reference"/>
    <w:rsid w:val="003D1EC0"/>
    <w:rPr>
      <w:vertAlign w:val="superscript"/>
    </w:rPr>
  </w:style>
  <w:style w:type="paragraph" w:customStyle="1" w:styleId="MDNotaPie">
    <w:name w:val="MD_NotaPie"/>
    <w:qFormat/>
    <w:rsid w:val="003D1EC0"/>
    <w:pPr>
      <w:spacing w:before="20" w:after="20"/>
    </w:pPr>
    <w:rPr>
      <w:rFonts w:ascii="Open Sans Light" w:hAnsi="Open Sans Light"/>
      <w:sz w:val="16"/>
    </w:rPr>
  </w:style>
  <w:style w:type="paragraph" w:customStyle="1" w:styleId="MDAUTCampus">
    <w:name w:val="MD_AUT_Campus"/>
    <w:basedOn w:val="MDAUTAtencin"/>
    <w:qFormat/>
    <w:rsid w:val="00FD3411"/>
    <w:rPr>
      <w:noProof/>
    </w:rPr>
  </w:style>
  <w:style w:type="paragraph" w:customStyle="1" w:styleId="MDAUTConclusiones">
    <w:name w:val="MD_AUT_Conclusiones"/>
    <w:basedOn w:val="MDAUTAtencin"/>
    <w:qFormat/>
    <w:rsid w:val="00FD3411"/>
    <w:rPr>
      <w:noProof/>
    </w:rPr>
  </w:style>
  <w:style w:type="paragraph" w:customStyle="1" w:styleId="MDAUTDefinicin">
    <w:name w:val="MD_AUT_Definición"/>
    <w:basedOn w:val="MDAUTAtencin"/>
    <w:qFormat/>
    <w:rsid w:val="00FD3411"/>
  </w:style>
  <w:style w:type="paragraph" w:customStyle="1" w:styleId="MDAUTEjercicio">
    <w:name w:val="MD_AUT_Ejercicio"/>
    <w:basedOn w:val="MDAUTAtencin"/>
    <w:qFormat/>
    <w:rsid w:val="00DD3AA8"/>
  </w:style>
  <w:style w:type="paragraph" w:customStyle="1" w:styleId="MDAUTInformacin">
    <w:name w:val="MD_AUT_Información"/>
    <w:basedOn w:val="MDAUTAtencin"/>
    <w:qFormat/>
    <w:rsid w:val="00F35DE6"/>
  </w:style>
  <w:style w:type="paragraph" w:customStyle="1" w:styleId="MDAUTMotivacin">
    <w:name w:val="MD_AUT_Motivación"/>
    <w:basedOn w:val="MDAUTAtencin"/>
    <w:qFormat/>
    <w:rsid w:val="00F35DE6"/>
  </w:style>
  <w:style w:type="paragraph" w:customStyle="1" w:styleId="MDAUTBsico">
    <w:name w:val="MD_AUT_Básico"/>
    <w:basedOn w:val="MDAUTInfo"/>
    <w:qFormat/>
    <w:rsid w:val="00290E47"/>
  </w:style>
  <w:style w:type="paragraph" w:customStyle="1" w:styleId="MDAUTCorrecto">
    <w:name w:val="MD_AUT_Correcto"/>
    <w:basedOn w:val="MDAUTInfo"/>
    <w:qFormat/>
    <w:rsid w:val="00290E47"/>
  </w:style>
  <w:style w:type="paragraph" w:customStyle="1" w:styleId="MDAUTDesarrollo">
    <w:name w:val="MD_AUT_Desarrollo"/>
    <w:basedOn w:val="MDAUTInfo"/>
    <w:qFormat/>
    <w:rsid w:val="00290E47"/>
  </w:style>
  <w:style w:type="paragraph" w:customStyle="1" w:styleId="MDAUTDiferencia">
    <w:name w:val="MD_AUT_Diferencia"/>
    <w:basedOn w:val="MDAUTInfo"/>
    <w:qFormat/>
    <w:rsid w:val="00290E47"/>
  </w:style>
  <w:style w:type="paragraph" w:customStyle="1" w:styleId="MDAUTErrneo">
    <w:name w:val="MD_AUT_Erróneo"/>
    <w:basedOn w:val="MDAUTInfo"/>
    <w:qFormat/>
    <w:rsid w:val="00DA2536"/>
  </w:style>
  <w:style w:type="paragraph" w:customStyle="1" w:styleId="MDAUTEspecificacionesGenerales">
    <w:name w:val="MD_AUT_EspecificacionesGenerales"/>
    <w:basedOn w:val="MDAUTInfo"/>
    <w:qFormat/>
    <w:rsid w:val="00DA2536"/>
  </w:style>
  <w:style w:type="paragraph" w:customStyle="1" w:styleId="MDAUTGlosario">
    <w:name w:val="MD_AUT_Glosario"/>
    <w:basedOn w:val="MDAUTInfo"/>
    <w:qFormat/>
    <w:rsid w:val="00DA2536"/>
  </w:style>
  <w:style w:type="paragraph" w:customStyle="1" w:styleId="MDAUTImprescindible">
    <w:name w:val="MD_AUT_Imprescindible"/>
    <w:basedOn w:val="MDAUTInfo"/>
    <w:qFormat/>
    <w:rsid w:val="0009624A"/>
  </w:style>
  <w:style w:type="paragraph" w:customStyle="1" w:styleId="MDAUTLaboral">
    <w:name w:val="MD_AUT_Laboral"/>
    <w:basedOn w:val="MDAUTInfo"/>
    <w:qFormat/>
    <w:rsid w:val="0009624A"/>
  </w:style>
  <w:style w:type="paragraph" w:customStyle="1" w:styleId="MDAUTMaterial">
    <w:name w:val="MD_AUT_Material"/>
    <w:basedOn w:val="MDAUTInfo"/>
    <w:qFormat/>
    <w:rsid w:val="0009624A"/>
  </w:style>
  <w:style w:type="paragraph" w:customStyle="1" w:styleId="MDAUTNormativa">
    <w:name w:val="MD_AUT_Normativa"/>
    <w:basedOn w:val="MDAUTInfo"/>
    <w:qFormat/>
    <w:rsid w:val="0009624A"/>
  </w:style>
  <w:style w:type="paragraph" w:customStyle="1" w:styleId="MDAUTNota">
    <w:name w:val="MD_AUT_Nota"/>
    <w:basedOn w:val="MDAUTInfo"/>
    <w:qFormat/>
    <w:rsid w:val="0009624A"/>
  </w:style>
  <w:style w:type="paragraph" w:customStyle="1" w:styleId="MDAUTNotas">
    <w:name w:val="MD_AUT_Notas"/>
    <w:basedOn w:val="MDAUTInfo"/>
    <w:qFormat/>
    <w:rsid w:val="0009624A"/>
  </w:style>
  <w:style w:type="paragraph" w:customStyle="1" w:styleId="MDAUTRecomendacin">
    <w:name w:val="MD_AUT_Recomendación"/>
    <w:basedOn w:val="MDAUTInfo"/>
    <w:qFormat/>
    <w:rsid w:val="00657B24"/>
  </w:style>
  <w:style w:type="paragraph" w:customStyle="1" w:styleId="MDAUTRecuerda">
    <w:name w:val="MD_AUT_Recuerda"/>
    <w:basedOn w:val="MDAUTInfo"/>
    <w:qFormat/>
    <w:rsid w:val="00657B24"/>
  </w:style>
  <w:style w:type="paragraph" w:customStyle="1" w:styleId="MDAUTRefuerzo">
    <w:name w:val="MD_AUT_Refuerzo"/>
    <w:basedOn w:val="MDAUTInfo"/>
    <w:qFormat/>
    <w:rsid w:val="00657B24"/>
  </w:style>
  <w:style w:type="paragraph" w:customStyle="1" w:styleId="MDAUTSimbologa">
    <w:name w:val="MD_AUT_Simbología"/>
    <w:basedOn w:val="MDAUTInfo"/>
    <w:qFormat/>
    <w:rsid w:val="00086F28"/>
  </w:style>
  <w:style w:type="paragraph" w:customStyle="1" w:styleId="MDAUTTruco">
    <w:name w:val="MD_AUT_Truco"/>
    <w:basedOn w:val="MDAUTInfo"/>
    <w:qFormat/>
    <w:rsid w:val="00AA2725"/>
  </w:style>
  <w:style w:type="character" w:customStyle="1" w:styleId="MDAUTTextoNormalCar">
    <w:name w:val="MD_AUT_TextoNormal Car"/>
    <w:link w:val="MDAUTTextoNormal"/>
    <w:rsid w:val="003C15D6"/>
    <w:rPr>
      <w:rFonts w:ascii="Open Sans Light" w:hAnsi="Open Sans Light"/>
      <w:szCs w:val="24"/>
    </w:rPr>
  </w:style>
  <w:style w:type="paragraph" w:customStyle="1" w:styleId="MDAUTRelacionaIzquierda">
    <w:name w:val="MD_AUT_RelacionaIzquierda"/>
    <w:qFormat/>
    <w:rsid w:val="003C15D6"/>
    <w:pPr>
      <w:spacing w:before="60" w:after="60"/>
    </w:pPr>
    <w:rPr>
      <w:rFonts w:ascii="Open Sans Light" w:hAnsi="Open Sans Light"/>
      <w:szCs w:val="24"/>
    </w:rPr>
  </w:style>
  <w:style w:type="paragraph" w:customStyle="1" w:styleId="MDAUTRelacionaDerecha">
    <w:name w:val="MD_AUT_RelacionaDerecha"/>
    <w:qFormat/>
    <w:rsid w:val="003C15D6"/>
    <w:pPr>
      <w:numPr>
        <w:numId w:val="2"/>
      </w:numPr>
      <w:spacing w:before="60" w:after="60"/>
      <w:jc w:val="right"/>
    </w:pPr>
    <w:rPr>
      <w:rFonts w:ascii="Open Sans Light" w:hAnsi="Open Sans Light"/>
      <w:szCs w:val="24"/>
    </w:rPr>
  </w:style>
  <w:style w:type="character" w:customStyle="1" w:styleId="MDVieta1Car">
    <w:name w:val="MD_Viñeta1 Car"/>
    <w:link w:val="MDVieta1"/>
    <w:rsid w:val="00D17B42"/>
    <w:rPr>
      <w:rFonts w:ascii="Open Sans Light" w:hAnsi="Open Sans Light"/>
      <w:sz w:val="22"/>
      <w:szCs w:val="24"/>
    </w:rPr>
  </w:style>
  <w:style w:type="character" w:customStyle="1" w:styleId="EncabezadoCar">
    <w:name w:val="Encabezado Car"/>
    <w:basedOn w:val="Fuentedeprrafopredeter"/>
    <w:link w:val="Encabezado"/>
    <w:rsid w:val="00430C5D"/>
    <w:rPr>
      <w:rFonts w:ascii="Open Sans SemiBold" w:hAnsi="Open Sans SemiBold"/>
      <w:caps/>
      <w:color w:val="808080"/>
      <w:sz w:val="16"/>
      <w:szCs w:val="16"/>
    </w:rPr>
  </w:style>
  <w:style w:type="paragraph" w:styleId="Prrafodelista">
    <w:name w:val="List Paragraph"/>
    <w:basedOn w:val="Normal"/>
    <w:uiPriority w:val="34"/>
    <w:qFormat/>
    <w:rsid w:val="001F4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3847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2994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0657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8485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2730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4117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udiajair.abella\Documents\Talleres\0_Plantillas\MD.PlantillaTexto(05)Es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556EC-4008-475D-B7B4-48DF10F40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MD.PlantillaTexto(05)Esp.dot</Template>
  <TotalTime>238</TotalTime>
  <Pages>4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.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Claudia Jair Abella Hernaez</dc:creator>
  <cp:keywords/>
  <dc:description/>
  <cp:lastModifiedBy>Claudia Abella</cp:lastModifiedBy>
  <cp:revision>36</cp:revision>
  <cp:lastPrinted>2022-03-24T13:22:00Z</cp:lastPrinted>
  <dcterms:created xsi:type="dcterms:W3CDTF">2022-03-24T10:51:00Z</dcterms:created>
  <dcterms:modified xsi:type="dcterms:W3CDTF">2022-08-09T12:56:00Z</dcterms:modified>
</cp:coreProperties>
</file>